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07115737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8F59C7">
        <w:rPr>
          <w:rFonts w:ascii="Poppins Light" w:hAnsi="Poppins Light" w:cs="Poppins Light"/>
          <w:b w:val="0"/>
          <w:sz w:val="24"/>
          <w:szCs w:val="16"/>
        </w:rPr>
        <w:t>Ana Clara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8F59C7">
        <w:rPr>
          <w:rFonts w:ascii="Poppins Light" w:hAnsi="Poppins Light" w:cs="Poppins Light"/>
          <w:b w:val="0"/>
          <w:sz w:val="24"/>
          <w:szCs w:val="16"/>
          <w:u w:val="none"/>
        </w:rPr>
        <w:t xml:space="preserve">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8F59C7">
        <w:rPr>
          <w:rFonts w:ascii="Poppins Light" w:hAnsi="Poppins Light" w:cs="Poppins Light"/>
          <w:b w:val="0"/>
          <w:sz w:val="24"/>
          <w:szCs w:val="16"/>
        </w:rPr>
        <w:t>3B</w:t>
      </w:r>
    </w:p>
    <w:p w14:paraId="4ACFF0BB" w14:textId="4E29111A" w:rsidR="004320DC" w:rsidRPr="00814E58" w:rsidRDefault="004320DC" w:rsidP="004320DC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proofErr w:type="spellStart"/>
      <w:r w:rsidR="008F59C7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Evilyn</w:t>
      </w:r>
      <w:proofErr w:type="spellEnd"/>
      <w:r w:rsidR="008F59C7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8F59C7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Rossin</w:t>
      </w:r>
      <w:proofErr w:type="spellEnd"/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265301B0" w14:textId="631C64FB" w:rsidR="004320DC" w:rsidRPr="00814E58" w:rsidRDefault="004320DC" w:rsidP="004320DC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="008F59C7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Gustavo Honorato</w:t>
      </w:r>
    </w:p>
    <w:p w14:paraId="597488EA" w14:textId="4AA3C1FB" w:rsidR="004320DC" w:rsidRPr="00814E58" w:rsidRDefault="008F59C7" w:rsidP="008F59C7">
      <w:pPr>
        <w:pStyle w:val="Ttulo9"/>
        <w:spacing w:line="288" w:lineRule="auto"/>
        <w:ind w:left="0" w:firstLine="0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>N</w:t>
      </w:r>
      <w:r w:rsidR="004320DC"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ome: </w:t>
      </w:r>
      <w:r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Ryan Rodrigues</w:t>
      </w:r>
      <w:r w:rsidR="004320DC"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17348B56" w14:textId="5FA25ABD" w:rsidR="004320DC" w:rsidRPr="00814E58" w:rsidRDefault="004320DC" w:rsidP="004320DC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="008F59C7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>Yasmin</w:t>
      </w:r>
    </w:p>
    <w:p w14:paraId="6E1FCC93" w14:textId="77777777" w:rsidR="004320DC" w:rsidRDefault="004320DC" w:rsidP="004320DC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17837861" w14:textId="2916E36E" w:rsidR="004320DC" w:rsidRDefault="004320DC" w:rsidP="004320DC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drawing>
          <wp:inline distT="0" distB="0" distL="0" distR="0" wp14:anchorId="60317FB3" wp14:editId="0A904FEB">
            <wp:extent cx="5010150" cy="1980878"/>
            <wp:effectExtent l="0" t="0" r="0" b="635"/>
            <wp:docPr id="666582456" name="Imagem 15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2456" name="Imagem 15" descr="Interface gráfica do usuário, Texto, Aplicativo, chat ou mensagem de text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42" cy="19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4B78" w14:textId="77777777" w:rsidR="004320DC" w:rsidRDefault="004320DC" w:rsidP="004320DC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29ADCF52" w:rsidR="0060776C" w:rsidRPr="00454835" w:rsidRDefault="0060776C" w:rsidP="004320D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4668EF" w:rsidRPr="004668EF">
        <w:rPr>
          <w:rFonts w:ascii="Poppins" w:hAnsi="Poppins" w:cs="Poppins"/>
          <w:b/>
          <w:bCs/>
          <w:noProof/>
          <w:sz w:val="32"/>
          <w:szCs w:val="32"/>
        </w:rPr>
        <w:t>Revisão do escopo do Projeto Multidisciplinar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4D428737" w:rsidR="00E227A8" w:rsidRDefault="004668EF" w:rsidP="007B252A">
      <w:pPr>
        <w:jc w:val="both"/>
        <w:rPr>
          <w:rFonts w:ascii="Poppins Light" w:hAnsi="Poppins Light" w:cs="Poppins Light"/>
          <w:noProof/>
        </w:rPr>
      </w:pPr>
      <w:r w:rsidRPr="004668EF">
        <w:rPr>
          <w:rFonts w:ascii="Poppins Light" w:hAnsi="Poppins Light" w:cs="Poppins Light"/>
          <w:noProof/>
        </w:rPr>
        <w:t>Revisar e propor ajustes no escopo do projeto, garantindo que cada parte esteja alinhada com os objetivos e prazos estabelecidos.</w:t>
      </w:r>
    </w:p>
    <w:p w14:paraId="1223FB11" w14:textId="77777777" w:rsidR="004668EF" w:rsidRPr="005A5A09" w:rsidRDefault="004668EF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7670EBFD" w14:textId="5CD76211" w:rsidR="007B252A" w:rsidRDefault="007B252A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7B252A">
        <w:rPr>
          <w:rFonts w:ascii="Poppins Light" w:hAnsi="Poppins Light" w:cs="Poppins Light"/>
          <w:noProof/>
        </w:rPr>
        <w:t>Lápis ou caneta</w:t>
      </w:r>
      <w:r w:rsidR="001965E9">
        <w:rPr>
          <w:rFonts w:ascii="Poppins Light" w:hAnsi="Poppins Light" w:cs="Poppins Light"/>
          <w:noProof/>
        </w:rPr>
        <w:t>;</w:t>
      </w:r>
    </w:p>
    <w:p w14:paraId="42084B0D" w14:textId="43E95461" w:rsidR="001965E9" w:rsidRDefault="001965E9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Escopo do </w:t>
      </w:r>
      <w:r w:rsidR="00CA708E">
        <w:rPr>
          <w:rFonts w:ascii="Poppins Light" w:hAnsi="Poppins Light" w:cs="Poppins Light"/>
          <w:noProof/>
        </w:rPr>
        <w:t>Projeto Multidisciplinar</w:t>
      </w:r>
      <w:r>
        <w:rPr>
          <w:rFonts w:ascii="Poppins Light" w:hAnsi="Poppins Light" w:cs="Poppins Light"/>
          <w:noProof/>
        </w:rPr>
        <w:t xml:space="preserve"> (realizado no primeiro bimestre)</w:t>
      </w:r>
      <w:r w:rsidR="001F7129">
        <w:rPr>
          <w:rFonts w:ascii="Poppins Light" w:hAnsi="Poppins Light" w:cs="Poppins Light"/>
          <w:noProof/>
        </w:rPr>
        <w:t>.</w:t>
      </w:r>
    </w:p>
    <w:p w14:paraId="08004E8D" w14:textId="77777777" w:rsidR="00E227A8" w:rsidRDefault="00E227A8" w:rsidP="007B6ABF">
      <w:pPr>
        <w:rPr>
          <w:rFonts w:ascii="Poppins Light" w:hAnsi="Poppins Light" w:cs="Poppins Light"/>
          <w:noProof/>
        </w:rPr>
      </w:pPr>
    </w:p>
    <w:p w14:paraId="0F318B10" w14:textId="77777777" w:rsidR="004320DC" w:rsidRDefault="004320DC" w:rsidP="007B6ABF">
      <w:pPr>
        <w:rPr>
          <w:rFonts w:ascii="Poppins Light" w:hAnsi="Poppins Light" w:cs="Poppins Light"/>
          <w:noProof/>
        </w:rPr>
      </w:pPr>
    </w:p>
    <w:p w14:paraId="61940EA6" w14:textId="01F510BD" w:rsidR="00084514" w:rsidRDefault="00084514" w:rsidP="00084514">
      <w:pPr>
        <w:spacing w:after="160"/>
        <w:ind w:left="720"/>
        <w:rPr>
          <w:rFonts w:ascii="Poppins Light" w:hAnsi="Poppins Light" w:cs="Poppins Light"/>
        </w:rPr>
      </w:pPr>
    </w:p>
    <w:p w14:paraId="0802D4B8" w14:textId="7AA79048" w:rsidR="00084514" w:rsidRPr="007B252A" w:rsidRDefault="00084514" w:rsidP="00084514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6E924D40" w14:textId="5227E315" w:rsidR="00084514" w:rsidRPr="004320DC" w:rsidRDefault="00084514" w:rsidP="00084514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004320DC">
        <w:rPr>
          <w:rFonts w:ascii="Poppins" w:hAnsi="Poppins" w:cs="Poppins"/>
          <w:sz w:val="22"/>
          <w:szCs w:val="22"/>
        </w:rPr>
        <w:t xml:space="preserve">Para facilitar o entendimento e a dinâmica da atividade, utilizaremos como exemplo o projeto de organização de uma formatura do ensino técnico, que estará disponível no campo </w:t>
      </w:r>
      <w:r w:rsidR="00540D7E" w:rsidRPr="004320DC">
        <w:rPr>
          <w:rFonts w:ascii="Poppins" w:hAnsi="Poppins" w:cs="Poppins"/>
          <w:sz w:val="22"/>
          <w:szCs w:val="22"/>
        </w:rPr>
        <w:t>“</w:t>
      </w:r>
      <w:r w:rsidRPr="004320DC">
        <w:rPr>
          <w:rFonts w:ascii="Poppins" w:hAnsi="Poppins" w:cs="Poppins"/>
          <w:sz w:val="22"/>
          <w:szCs w:val="22"/>
        </w:rPr>
        <w:t>De olho no modelo</w:t>
      </w:r>
      <w:r w:rsidR="00540D7E" w:rsidRPr="004320DC">
        <w:rPr>
          <w:rFonts w:ascii="Poppins" w:hAnsi="Poppins" w:cs="Poppins"/>
          <w:sz w:val="22"/>
          <w:szCs w:val="22"/>
        </w:rPr>
        <w:t>”</w:t>
      </w:r>
      <w:r w:rsidRPr="004320DC">
        <w:rPr>
          <w:rFonts w:ascii="Poppins" w:hAnsi="Poppins" w:cs="Poppins"/>
          <w:sz w:val="22"/>
          <w:szCs w:val="22"/>
        </w:rPr>
        <w:t>.</w:t>
      </w:r>
    </w:p>
    <w:p w14:paraId="0257824E" w14:textId="253CA9D6" w:rsidR="001965E9" w:rsidRPr="00814E58" w:rsidRDefault="001965E9" w:rsidP="007B6ABF">
      <w:pPr>
        <w:rPr>
          <w:rFonts w:ascii="Poppins Light" w:hAnsi="Poppins Light" w:cs="Poppins Light"/>
          <w:noProof/>
        </w:rPr>
      </w:pPr>
    </w:p>
    <w:p w14:paraId="00E737E3" w14:textId="1663F909" w:rsidR="6439BAA2" w:rsidRDefault="6439BAA2" w:rsidP="6439BAA2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6A8764A2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p w14:paraId="0A3219F2" w14:textId="77777777" w:rsidR="004668EF" w:rsidRDefault="004668EF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Revisão da justificativa e da finalidade do projeto</w:t>
      </w:r>
    </w:p>
    <w:p w14:paraId="4B5DFEB6" w14:textId="534F4ECE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</w:rPr>
        <w:t xml:space="preserve">Discutam se a </w:t>
      </w:r>
      <w:r w:rsidRPr="004320DC">
        <w:rPr>
          <w:rFonts w:ascii="Poppins Light" w:hAnsi="Poppins Light" w:cs="Poppins Light"/>
        </w:rPr>
        <w:t>justificativa e a finalidade</w:t>
      </w:r>
      <w:r w:rsidR="004320DC">
        <w:rPr>
          <w:rFonts w:ascii="Poppins Light" w:hAnsi="Poppins Light" w:cs="Poppins Light"/>
        </w:rPr>
        <w:t>,</w:t>
      </w:r>
      <w:r w:rsidRPr="004668EF">
        <w:rPr>
          <w:rFonts w:ascii="Poppins Light" w:hAnsi="Poppins Light" w:cs="Poppins Light"/>
        </w:rPr>
        <w:t xml:space="preserve"> descrit</w:t>
      </w:r>
      <w:r w:rsidR="004320DC">
        <w:rPr>
          <w:rFonts w:ascii="Poppins Light" w:hAnsi="Poppins Light" w:cs="Poppins Light"/>
        </w:rPr>
        <w:t>a</w:t>
      </w:r>
      <w:r w:rsidRPr="004668EF">
        <w:rPr>
          <w:rFonts w:ascii="Poppins Light" w:hAnsi="Poppins Light" w:cs="Poppins Light"/>
        </w:rPr>
        <w:t xml:space="preserve">s no escopo do Projeto </w:t>
      </w:r>
      <w:r w:rsidR="004320DC">
        <w:rPr>
          <w:rFonts w:ascii="Poppins Light" w:hAnsi="Poppins Light" w:cs="Poppins Light"/>
        </w:rPr>
        <w:t xml:space="preserve">Multidisciplinar, </w:t>
      </w:r>
      <w:r w:rsidRPr="004668EF">
        <w:rPr>
          <w:rFonts w:ascii="Poppins Light" w:hAnsi="Poppins Light" w:cs="Poppins Light"/>
        </w:rPr>
        <w:t>ainda fazem sentido ou se precisam de ajustes.</w:t>
      </w:r>
    </w:p>
    <w:p w14:paraId="54F98F71" w14:textId="38FC9D2B" w:rsidR="004668EF" w:rsidRDefault="004320DC" w:rsidP="004668EF">
      <w:pPr>
        <w:spacing w:after="160"/>
        <w:ind w:left="720"/>
        <w:jc w:val="center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46A5E2" wp14:editId="1214C687">
                <wp:simplePos x="0" y="0"/>
                <wp:positionH relativeFrom="margin">
                  <wp:align>right</wp:align>
                </wp:positionH>
                <wp:positionV relativeFrom="paragraph">
                  <wp:posOffset>313055</wp:posOffset>
                </wp:positionV>
                <wp:extent cx="5724525" cy="847725"/>
                <wp:effectExtent l="0" t="0" r="9525" b="9525"/>
                <wp:wrapNone/>
                <wp:docPr id="94" name="Google Shape;136;p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D8BC4C-2211-1717-1CAB-A25C23B9CC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8477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30CBB308" w14:textId="799F4793" w:rsidR="007B252A" w:rsidRPr="007B252A" w:rsidRDefault="007B252A" w:rsidP="007B252A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6A5E2" id="_x0000_t202" coordsize="21600,21600" o:spt="202" path="m,l,21600r21600,l21600,xe">
                <v:stroke joinstyle="miter"/>
                <v:path gradientshapeok="t" o:connecttype="rect"/>
              </v:shapetype>
              <v:shape id="Google Shape;136;p4" o:spid="_x0000_s1026" type="#_x0000_t202" style="position:absolute;left:0;text-align:left;margin-left:399.55pt;margin-top:24.65pt;width:450.75pt;height:6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30CBB308" w14:textId="799F4793" w:rsidR="007B252A" w:rsidRPr="007B252A" w:rsidRDefault="007B252A" w:rsidP="007B252A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52A"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B8149E" wp14:editId="3AAE29AF">
                <wp:simplePos x="0" y="0"/>
                <wp:positionH relativeFrom="column">
                  <wp:posOffset>499110</wp:posOffset>
                </wp:positionH>
                <wp:positionV relativeFrom="paragraph">
                  <wp:posOffset>73025</wp:posOffset>
                </wp:positionV>
                <wp:extent cx="2160000" cy="468000"/>
                <wp:effectExtent l="0" t="0" r="0" b="8255"/>
                <wp:wrapNone/>
                <wp:docPr id="162" name="Agrupar 1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900D42-DECC-041D-5538-5F95159E2A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468000"/>
                          <a:chOff x="0" y="0"/>
                          <a:chExt cx="5204895" cy="1092200"/>
                        </a:xfrm>
                      </wpg:grpSpPr>
                      <wpg:grpSp>
                        <wpg:cNvPr id="1668498182" name="Agrupar 1668498182">
                          <a:extLst>
                            <a:ext uri="{FF2B5EF4-FFF2-40B4-BE49-F238E27FC236}">
                              <a16:creationId xmlns:a16="http://schemas.microsoft.com/office/drawing/2014/main" id="{C107C4D0-2859-8737-B9B9-512C1240CD0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340032657" name="Imagem 340032657">
                              <a:extLst>
                                <a:ext uri="{FF2B5EF4-FFF2-40B4-BE49-F238E27FC236}">
                                  <a16:creationId xmlns:a16="http://schemas.microsoft.com/office/drawing/2014/main" id="{05792CFA-31F3-7EED-50ED-FA0F416FA49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954836" name="Imagem 42954836">
                              <a:extLst>
                                <a:ext uri="{FF2B5EF4-FFF2-40B4-BE49-F238E27FC236}">
                                  <a16:creationId xmlns:a16="http://schemas.microsoft.com/office/drawing/2014/main" id="{E075DA28-3820-EE1E-9B0C-79E5184F4BB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30075979" name="CaixaDeTexto 163">
                          <a:extLst>
                            <a:ext uri="{FF2B5EF4-FFF2-40B4-BE49-F238E27FC236}">
                              <a16:creationId xmlns:a16="http://schemas.microsoft.com/office/drawing/2014/main" id="{54FDB2E9-8B67-92FA-B799-DC0D76E05713}"/>
                            </a:ext>
                          </a:extLst>
                        </wps:cNvPr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30D39E" w14:textId="2C882146" w:rsidR="007B252A" w:rsidRPr="00F43A01" w:rsidRDefault="007B252A" w:rsidP="007B252A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F43A01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PARA REFLETIR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956939" name="Gráfico 164">
                            <a:extLst>
                              <a:ext uri="{FF2B5EF4-FFF2-40B4-BE49-F238E27FC236}">
                                <a16:creationId xmlns:a16="http://schemas.microsoft.com/office/drawing/2014/main" id="{C0E13459-CCCE-9D61-2113-B23A9382FA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965" y="127349"/>
                            <a:ext cx="889000" cy="82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B8149E" id="Agrupar 161" o:spid="_x0000_s1027" style="position:absolute;left:0;text-align:left;margin-left:39.3pt;margin-top:5.75pt;width:170.1pt;height:36.85pt;z-index:251661312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">
                <v:group id="Agrupar 1668498182" o:spid="_x0000_s1028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340032657" o:spid="_x0000_s1029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">
                    <v:imagedata r:id="rId16" o:title=""/>
                  </v:shape>
                  <v:shape id="Imagem 42954836" o:spid="_x0000_s1030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">
                    <v:imagedata r:id="rId17" o:title=""/>
                  </v:shape>
                </v:group>
                <v:shape id="CaixaDeTexto 163" o:spid="_x0000_s1031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" filled="f" stroked="f">
                  <v:textbox inset="2.53958mm,1.2694mm,2.53958mm,1.2694mm">
                    <w:txbxContent>
                      <w:p w14:paraId="6830D39E" w14:textId="2C882146" w:rsidR="007B252A" w:rsidRPr="00F43A01" w:rsidRDefault="007B252A" w:rsidP="007B252A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F43A01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PARA REFLETIR</w:t>
                        </w:r>
                      </w:p>
                    </w:txbxContent>
                  </v:textbox>
                </v:shape>
                <v:shape id="Gráfico 164" o:spid="_x0000_s1032" type="#_x0000_t75" style="position:absolute;left:1099;top:1273;width:8890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">
                  <v:imagedata r:id="rId18" o:title=""/>
                </v:shape>
              </v:group>
            </w:pict>
          </mc:Fallback>
        </mc:AlternateContent>
      </w:r>
    </w:p>
    <w:p w14:paraId="502AE65F" w14:textId="77777777" w:rsidR="007B252A" w:rsidRPr="007B252A" w:rsidRDefault="007B252A" w:rsidP="004668EF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1A5BFDD6" w14:textId="20281C38" w:rsidR="004320DC" w:rsidRDefault="004668EF" w:rsidP="004668EF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004320DC">
        <w:rPr>
          <w:rFonts w:ascii="Poppins" w:hAnsi="Poppins" w:cs="Poppins"/>
          <w:sz w:val="22"/>
          <w:szCs w:val="22"/>
        </w:rPr>
        <w:t xml:space="preserve">A justificativa e a finalidade do projeto refletem a importância e o impacto </w:t>
      </w:r>
    </w:p>
    <w:p w14:paraId="700160DC" w14:textId="3F1F3589" w:rsidR="004668EF" w:rsidRPr="004320DC" w:rsidRDefault="004668EF" w:rsidP="004668EF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6439BAA2">
        <w:rPr>
          <w:rFonts w:ascii="Poppins" w:hAnsi="Poppins" w:cs="Poppins"/>
          <w:sz w:val="22"/>
          <w:szCs w:val="22"/>
        </w:rPr>
        <w:t>que queremos alcançar?</w:t>
      </w:r>
    </w:p>
    <w:p w14:paraId="29572BFB" w14:textId="6BDB5856" w:rsidR="6439BAA2" w:rsidRDefault="6439BAA2" w:rsidP="6439BAA2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</w:p>
    <w:p w14:paraId="6915E5EF" w14:textId="2B559C8A" w:rsidR="004668EF" w:rsidRDefault="007C2324" w:rsidP="00540D7E">
      <w:p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noProof/>
        </w:rPr>
        <w:drawing>
          <wp:anchor distT="0" distB="0" distL="114300" distR="114300" simplePos="0" relativeHeight="251696128" behindDoc="0" locked="0" layoutInCell="1" allowOverlap="1" wp14:anchorId="040B96D8" wp14:editId="0E6336D3">
            <wp:simplePos x="0" y="0"/>
            <wp:positionH relativeFrom="margin">
              <wp:align>left</wp:align>
            </wp:positionH>
            <wp:positionV relativeFrom="paragraph">
              <wp:posOffset>535305</wp:posOffset>
            </wp:positionV>
            <wp:extent cx="2160000" cy="517808"/>
            <wp:effectExtent l="0" t="0" r="0" b="0"/>
            <wp:wrapTopAndBottom/>
            <wp:docPr id="472130249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52A" w:rsidRPr="007B252A">
        <w:rPr>
          <w:noProof/>
        </w:rPr>
        <w:t xml:space="preserve"> </w:t>
      </w:r>
    </w:p>
    <w:p w14:paraId="6151E839" w14:textId="77777777" w:rsidR="007C2324" w:rsidRDefault="007C2324" w:rsidP="004668EF">
      <w:pPr>
        <w:spacing w:after="160"/>
        <w:ind w:left="720"/>
        <w:rPr>
          <w:rFonts w:ascii="Poppins Light" w:hAnsi="Poppins Light" w:cs="Poppins Light"/>
          <w:b/>
          <w:bCs/>
        </w:rPr>
      </w:pPr>
    </w:p>
    <w:p w14:paraId="248E68C0" w14:textId="0F3AE438" w:rsidR="004668EF" w:rsidRDefault="004668EF" w:rsidP="004668EF">
      <w:pPr>
        <w:spacing w:after="160"/>
        <w:ind w:left="720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Exemplo aplicado para o Projeto de Formatura</w:t>
      </w:r>
      <w:r w:rsidRPr="004668EF">
        <w:rPr>
          <w:rFonts w:ascii="Poppins Light" w:hAnsi="Poppins Light" w:cs="Poppins Light"/>
        </w:rPr>
        <w:t xml:space="preserve">: </w:t>
      </w:r>
    </w:p>
    <w:p w14:paraId="20F1E08D" w14:textId="3DCF5068" w:rsidR="004320DC" w:rsidRDefault="007235B5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04320DC">
        <w:rPr>
          <w:rFonts w:ascii="Poppins Light" w:hAnsi="Poppins Light" w:cs="Poppins Light"/>
          <w:color w:val="000000" w:themeColor="text1"/>
        </w:rPr>
        <w:t>A justificativa ("</w:t>
      </w:r>
      <w:r w:rsidR="004320DC">
        <w:rPr>
          <w:rFonts w:ascii="Poppins Light" w:hAnsi="Poppins Light" w:cs="Poppins Light"/>
          <w:color w:val="000000" w:themeColor="text1"/>
        </w:rPr>
        <w:t>o</w:t>
      </w:r>
      <w:r w:rsidRPr="004320DC">
        <w:rPr>
          <w:rFonts w:ascii="Poppins Light" w:hAnsi="Poppins Light" w:cs="Poppins Light"/>
          <w:color w:val="000000" w:themeColor="text1"/>
        </w:rPr>
        <w:t>rganizar um evento memorável para os formandos") e a finalidade ("</w:t>
      </w:r>
      <w:r w:rsidR="004320DC">
        <w:rPr>
          <w:rFonts w:ascii="Poppins Light" w:hAnsi="Poppins Light" w:cs="Poppins Light"/>
          <w:color w:val="000000" w:themeColor="text1"/>
        </w:rPr>
        <w:t>r</w:t>
      </w:r>
      <w:r w:rsidRPr="004320DC">
        <w:rPr>
          <w:rFonts w:ascii="Poppins Light" w:hAnsi="Poppins Light" w:cs="Poppins Light"/>
          <w:color w:val="000000" w:themeColor="text1"/>
        </w:rPr>
        <w:t>ealizar uma cerimônia de formatura que represente a trajetória dos estudantes")</w:t>
      </w:r>
      <w:r w:rsidR="004320DC">
        <w:rPr>
          <w:rFonts w:ascii="Poppins Light" w:hAnsi="Poppins Light" w:cs="Poppins Light"/>
          <w:color w:val="000000" w:themeColor="text1"/>
        </w:rPr>
        <w:t xml:space="preserve"> </w:t>
      </w:r>
      <w:r w:rsidRPr="004320DC">
        <w:rPr>
          <w:rFonts w:ascii="Poppins Light" w:hAnsi="Poppins Light" w:cs="Poppins Light"/>
          <w:color w:val="000000" w:themeColor="text1"/>
        </w:rPr>
        <w:t xml:space="preserve">continuam sendo relevantes. </w:t>
      </w:r>
    </w:p>
    <w:p w14:paraId="6D320456" w14:textId="731FAB0C" w:rsidR="007B252A" w:rsidRDefault="007235B5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04320DC">
        <w:rPr>
          <w:rFonts w:ascii="Poppins Light" w:hAnsi="Poppins Light" w:cs="Poppins Light"/>
          <w:color w:val="000000" w:themeColor="text1"/>
        </w:rPr>
        <w:t>Esses pontos reforçam a nossa meta de proporcionar uma experiência significativa e inesquecível para todos.</w:t>
      </w:r>
    </w:p>
    <w:p w14:paraId="020E9ACD" w14:textId="77777777" w:rsidR="007C2324" w:rsidRDefault="007C2324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</w:p>
    <w:p w14:paraId="389472D9" w14:textId="77777777" w:rsidR="007C2324" w:rsidRDefault="007C2324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</w:p>
    <w:p w14:paraId="46B4E205" w14:textId="77777777" w:rsidR="007C2324" w:rsidRDefault="007C2324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</w:p>
    <w:p w14:paraId="1F393663" w14:textId="77777777" w:rsidR="007C2324" w:rsidRDefault="007C2324" w:rsidP="001965E9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</w:p>
    <w:p w14:paraId="19EAD97C" w14:textId="1676B04B" w:rsidR="00B553CC" w:rsidRDefault="00B553CC" w:rsidP="001965E9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166C7E">
        <w:rPr>
          <w:rFonts w:ascii="Poppins Light" w:hAnsi="Poppins Light" w:cs="Poppins Light"/>
          <w:noProof/>
        </w:rPr>
        <w:drawing>
          <wp:anchor distT="0" distB="0" distL="114300" distR="114300" simplePos="0" relativeHeight="251679744" behindDoc="0" locked="0" layoutInCell="1" allowOverlap="1" wp14:anchorId="42906685" wp14:editId="51027E7C">
            <wp:simplePos x="0" y="0"/>
            <wp:positionH relativeFrom="column">
              <wp:posOffset>495300</wp:posOffset>
            </wp:positionH>
            <wp:positionV relativeFrom="paragraph">
              <wp:posOffset>110490</wp:posOffset>
            </wp:positionV>
            <wp:extent cx="2160000" cy="458575"/>
            <wp:effectExtent l="0" t="0" r="0" b="0"/>
            <wp:wrapNone/>
            <wp:docPr id="1188951316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20415" w14:textId="0A6D1977" w:rsidR="007235B5" w:rsidRPr="004668EF" w:rsidRDefault="007235B5" w:rsidP="004668EF">
      <w:pPr>
        <w:spacing w:after="160"/>
        <w:ind w:left="720"/>
        <w:rPr>
          <w:rFonts w:ascii="Poppins Light" w:hAnsi="Poppins Light" w:cs="Poppins Light"/>
          <w:i/>
          <w:iCs/>
          <w:color w:val="808080" w:themeColor="background1" w:themeShade="80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B252A" w:rsidRPr="007B252A" w14:paraId="5408CD98" w14:textId="77777777" w:rsidTr="008A2FB5">
        <w:tc>
          <w:tcPr>
            <w:tcW w:w="8919" w:type="dxa"/>
          </w:tcPr>
          <w:p w14:paraId="5BA335E0" w14:textId="6BD00C78" w:rsidR="007B252A" w:rsidRPr="007235B5" w:rsidRDefault="007B252A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7235B5">
              <w:rPr>
                <w:rFonts w:ascii="Poppins Light" w:hAnsi="Poppins Light" w:cs="Poppins Light"/>
                <w:noProof/>
                <w:u w:val="single"/>
              </w:rPr>
              <w:t>Campo para anotações:</w:t>
            </w:r>
          </w:p>
          <w:p w14:paraId="6831A80C" w14:textId="07EC5E72" w:rsidR="007B252A" w:rsidRPr="007B252A" w:rsidRDefault="008F59C7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8F59C7">
              <w:rPr>
                <w:rFonts w:ascii="Poppins Light" w:hAnsi="Poppins Light" w:cs="Poppins Light"/>
                <w:b/>
                <w:bCs/>
                <w:noProof/>
              </w:rPr>
              <w:t>R:</w:t>
            </w:r>
            <w:r>
              <w:rPr>
                <w:rFonts w:ascii="Poppins Light" w:hAnsi="Poppins Light" w:cs="Poppins Light"/>
                <w:noProof/>
              </w:rPr>
              <w:t xml:space="preserve"> </w:t>
            </w:r>
            <w:r w:rsidRPr="008F59C7">
              <w:rPr>
                <w:rFonts w:ascii="Poppins Light" w:hAnsi="Poppins Light" w:cs="Poppins Light"/>
                <w:noProof/>
              </w:rPr>
              <w:t>Vimos que a justificativa e a finalidade do projeto ainda estão de acordo com o que queremos fazer. Por isso, não foram necessárias mudanças.</w:t>
            </w:r>
          </w:p>
        </w:tc>
      </w:tr>
    </w:tbl>
    <w:p w14:paraId="351B7C08" w14:textId="77777777" w:rsidR="001965E9" w:rsidRPr="004668EF" w:rsidRDefault="001965E9" w:rsidP="008F59C7">
      <w:pPr>
        <w:jc w:val="both"/>
        <w:rPr>
          <w:rFonts w:ascii="Poppins Light" w:hAnsi="Poppins Light" w:cs="Poppins Light"/>
        </w:rPr>
      </w:pPr>
    </w:p>
    <w:p w14:paraId="215C6294" w14:textId="77777777" w:rsidR="004668EF" w:rsidRDefault="004668EF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Revisão dos objetivos do projeto e descrição do produto/serviço</w:t>
      </w:r>
      <w:r w:rsidRPr="004668EF">
        <w:rPr>
          <w:rFonts w:ascii="Poppins Light" w:hAnsi="Poppins Light" w:cs="Poppins Light"/>
        </w:rPr>
        <w:t xml:space="preserve"> </w:t>
      </w:r>
    </w:p>
    <w:p w14:paraId="628E1F5A" w14:textId="11D0EA5C" w:rsidR="007B252A" w:rsidRDefault="004668EF" w:rsidP="007B252A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</w:rPr>
        <w:t>Certifiquem-se de que os objetivos estão claros e que a descrição do produto/serviço está bem detalhada.</w:t>
      </w:r>
    </w:p>
    <w:p w14:paraId="0155B76F" w14:textId="77777777" w:rsidR="007B252A" w:rsidRDefault="007B252A" w:rsidP="007B252A">
      <w:pPr>
        <w:spacing w:after="160"/>
        <w:ind w:left="720"/>
        <w:jc w:val="center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F145C7" wp14:editId="180EC347">
                <wp:simplePos x="0" y="0"/>
                <wp:positionH relativeFrom="column">
                  <wp:posOffset>499110</wp:posOffset>
                </wp:positionH>
                <wp:positionV relativeFrom="paragraph">
                  <wp:posOffset>73025</wp:posOffset>
                </wp:positionV>
                <wp:extent cx="2160000" cy="468000"/>
                <wp:effectExtent l="0" t="0" r="0" b="8255"/>
                <wp:wrapNone/>
                <wp:docPr id="1900857007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468000"/>
                          <a:chOff x="0" y="0"/>
                          <a:chExt cx="5204895" cy="1092200"/>
                        </a:xfrm>
                      </wpg:grpSpPr>
                      <wpg:grpSp>
                        <wpg:cNvPr id="1235738231" name="Agrupar 1235738231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419875478" name="Imagem 41987547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04027659" name="Imagem 100402765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89413379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6511D0" w14:textId="77777777" w:rsidR="007B252A" w:rsidRPr="00F43A01" w:rsidRDefault="007B252A" w:rsidP="007B252A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F43A01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PARA REFLETIR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0316903" name="Gráfico 16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965" y="127349"/>
                            <a:ext cx="889000" cy="82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145C7" id="_x0000_s1033" style="position:absolute;left:0;text-align:left;margin-left:39.3pt;margin-top:5.75pt;width:170.1pt;height:36.85pt;z-index:251664384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">
                <v:group id="Agrupar 1235738231" o:spid="_x0000_s1034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">
                  <v:shape id="Imagem 419875478" o:spid="_x0000_s1035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">
                    <v:imagedata r:id="rId16" o:title=""/>
                  </v:shape>
                  <v:shape id="Imagem 1004027659" o:spid="_x0000_s1036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">
                    <v:imagedata r:id="rId17" o:title=""/>
                  </v:shape>
                </v:group>
                <v:shape id="CaixaDeTexto 163" o:spid="_x0000_s1037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" filled="f" stroked="f">
                  <v:textbox inset="2.53958mm,1.2694mm,2.53958mm,1.2694mm">
                    <w:txbxContent>
                      <w:p w14:paraId="3D6511D0" w14:textId="77777777" w:rsidR="007B252A" w:rsidRPr="00F43A01" w:rsidRDefault="007B252A" w:rsidP="007B252A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F43A01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PARA REFLETIR</w:t>
                        </w:r>
                      </w:p>
                    </w:txbxContent>
                  </v:textbox>
                </v:shape>
                <v:shape id="Gráfico 164" o:spid="_x0000_s1038" type="#_x0000_t75" style="position:absolute;left:1099;top:1273;width:8890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">
                  <v:imagedata r:id="rId18" o:title=""/>
                </v:shape>
              </v:group>
            </w:pict>
          </mc:Fallback>
        </mc:AlternateContent>
      </w: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66486C" wp14:editId="33F5119B">
                <wp:simplePos x="0" y="0"/>
                <wp:positionH relativeFrom="column">
                  <wp:posOffset>384810</wp:posOffset>
                </wp:positionH>
                <wp:positionV relativeFrom="paragraph">
                  <wp:posOffset>311150</wp:posOffset>
                </wp:positionV>
                <wp:extent cx="5848350" cy="847725"/>
                <wp:effectExtent l="0" t="0" r="0" b="9525"/>
                <wp:wrapNone/>
                <wp:docPr id="2136974876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8477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11349E0" w14:textId="77777777" w:rsidR="007B252A" w:rsidRPr="007B252A" w:rsidRDefault="007B252A" w:rsidP="001965E9">
                            <w:pPr>
                              <w:spacing w:after="160"/>
                              <w:ind w:left="720"/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6486C" id="_x0000_s1039" type="#_x0000_t202" style="position:absolute;left:0;text-align:left;margin-left:30.3pt;margin-top:24.5pt;width:460.5pt;height:66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011349E0" w14:textId="77777777" w:rsidR="007B252A" w:rsidRPr="007B252A" w:rsidRDefault="007B252A" w:rsidP="001965E9">
                      <w:pPr>
                        <w:spacing w:after="160"/>
                        <w:ind w:left="720"/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6ADAD7" w14:textId="77777777" w:rsidR="007B252A" w:rsidRPr="001965E9" w:rsidRDefault="007B252A" w:rsidP="007B252A">
      <w:pPr>
        <w:spacing w:after="160"/>
        <w:ind w:left="720"/>
        <w:jc w:val="center"/>
        <w:rPr>
          <w:rFonts w:ascii="Poppins" w:hAnsi="Poppins" w:cs="Poppins"/>
          <w:b/>
          <w:bCs/>
          <w:sz w:val="14"/>
          <w:szCs w:val="14"/>
        </w:rPr>
      </w:pPr>
    </w:p>
    <w:p w14:paraId="58A84FA4" w14:textId="551FBE40" w:rsidR="007B252A" w:rsidRPr="004320DC" w:rsidRDefault="007B252A" w:rsidP="007B252A">
      <w:pPr>
        <w:spacing w:after="160"/>
        <w:ind w:left="720"/>
        <w:jc w:val="both"/>
        <w:rPr>
          <w:rFonts w:ascii="Poppins" w:hAnsi="Poppins" w:cs="Poppins"/>
          <w:noProof/>
          <w:sz w:val="22"/>
          <w:szCs w:val="22"/>
        </w:rPr>
      </w:pPr>
      <w:r w:rsidRPr="004320DC">
        <w:rPr>
          <w:rFonts w:ascii="Poppins" w:hAnsi="Poppins" w:cs="Poppins"/>
          <w:sz w:val="22"/>
          <w:szCs w:val="22"/>
        </w:rPr>
        <w:t>Os objetivos e a descrição do produto/serviço estão claros e são alcançáveis dentro do prazo e dos recursos disponíveis?</w:t>
      </w:r>
    </w:p>
    <w:p w14:paraId="3139B827" w14:textId="77777777" w:rsidR="004320DC" w:rsidRDefault="004320DC" w:rsidP="004320DC">
      <w:pPr>
        <w:rPr>
          <w:noProof/>
        </w:rPr>
      </w:pPr>
    </w:p>
    <w:p w14:paraId="1D90A83E" w14:textId="77777777" w:rsidR="007C2324" w:rsidRDefault="007C2324" w:rsidP="004320DC">
      <w:pPr>
        <w:rPr>
          <w:noProof/>
        </w:rPr>
      </w:pPr>
    </w:p>
    <w:p w14:paraId="3EFAC81A" w14:textId="538E84FC" w:rsidR="004320DC" w:rsidRDefault="007C2324" w:rsidP="004320DC">
      <w:pPr>
        <w:rPr>
          <w:noProof/>
        </w:rPr>
      </w:pPr>
      <w:r w:rsidRPr="004668EF">
        <w:rPr>
          <w:rFonts w:ascii="Poppins Light" w:hAnsi="Poppins Light" w:cs="Poppins Light"/>
          <w:noProof/>
        </w:rPr>
        <w:drawing>
          <wp:anchor distT="0" distB="0" distL="114300" distR="114300" simplePos="0" relativeHeight="251695104" behindDoc="0" locked="0" layoutInCell="1" allowOverlap="1" wp14:anchorId="3CE54F64" wp14:editId="1FCFEAAE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2159635" cy="517525"/>
            <wp:effectExtent l="0" t="0" r="0" b="0"/>
            <wp:wrapTopAndBottom/>
            <wp:docPr id="115988812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4AC42" w14:textId="066AE5D6" w:rsidR="007C2324" w:rsidRPr="007C2324" w:rsidRDefault="007C2324" w:rsidP="004320DC">
      <w:pPr>
        <w:rPr>
          <w:noProof/>
        </w:rPr>
      </w:pPr>
    </w:p>
    <w:p w14:paraId="116DF342" w14:textId="77777777" w:rsidR="007C2324" w:rsidRDefault="007C2324" w:rsidP="004668EF">
      <w:pPr>
        <w:spacing w:after="160"/>
        <w:ind w:left="720"/>
        <w:jc w:val="both"/>
        <w:rPr>
          <w:rFonts w:ascii="Poppins Light" w:hAnsi="Poppins Light" w:cs="Poppins Light"/>
          <w:b/>
          <w:bCs/>
        </w:rPr>
      </w:pPr>
    </w:p>
    <w:p w14:paraId="1118456E" w14:textId="51930D31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Exemplo aplicado para o Projeto de Formatura</w:t>
      </w:r>
      <w:r w:rsidRPr="004668EF">
        <w:rPr>
          <w:rFonts w:ascii="Poppins Light" w:hAnsi="Poppins Light" w:cs="Poppins Light"/>
        </w:rPr>
        <w:t>:</w:t>
      </w:r>
    </w:p>
    <w:p w14:paraId="522101AF" w14:textId="66FEC550" w:rsidR="004668EF" w:rsidRDefault="001965E9" w:rsidP="004668EF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07C2324">
        <w:rPr>
          <w:rFonts w:ascii="Poppins Light" w:hAnsi="Poppins Light" w:cs="Poppins Light"/>
          <w:color w:val="000000" w:themeColor="text1"/>
        </w:rPr>
        <w:t xml:space="preserve">Nossos objetivos, como "Garantir a presença de todos os formandos", "Planejar uma decoração temática", e "Organizar o cronograma da cerimônia" são viáveis e foram detalhados. A descrição cobre os aspectos </w:t>
      </w:r>
      <w:r w:rsidRPr="007C2324">
        <w:rPr>
          <w:rFonts w:ascii="Poppins Light" w:hAnsi="Poppins Light" w:cs="Poppins Light"/>
          <w:color w:val="000000" w:themeColor="text1"/>
        </w:rPr>
        <w:lastRenderedPageBreak/>
        <w:t>principais do evento, como cerimônia, recepção, decoração, fotografia e buffet.</w:t>
      </w:r>
    </w:p>
    <w:p w14:paraId="07E7E0D1" w14:textId="77777777" w:rsidR="007C2324" w:rsidRPr="007C2324" w:rsidRDefault="007C2324" w:rsidP="004668EF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</w:p>
    <w:p w14:paraId="143931AB" w14:textId="4CBC82FF" w:rsidR="001965E9" w:rsidRDefault="00B553CC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166C7E">
        <w:rPr>
          <w:rFonts w:ascii="Poppins Light" w:hAnsi="Poppins Light" w:cs="Poppins Light"/>
          <w:noProof/>
        </w:rPr>
        <w:drawing>
          <wp:anchor distT="0" distB="0" distL="114300" distR="114300" simplePos="0" relativeHeight="251681792" behindDoc="0" locked="0" layoutInCell="1" allowOverlap="1" wp14:anchorId="00584648" wp14:editId="12EC8DE4">
            <wp:simplePos x="0" y="0"/>
            <wp:positionH relativeFrom="column">
              <wp:posOffset>495300</wp:posOffset>
            </wp:positionH>
            <wp:positionV relativeFrom="paragraph">
              <wp:posOffset>100965</wp:posOffset>
            </wp:positionV>
            <wp:extent cx="2160000" cy="458575"/>
            <wp:effectExtent l="0" t="0" r="0" b="0"/>
            <wp:wrapNone/>
            <wp:docPr id="673720194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6739D" w14:textId="73DBA7AD" w:rsidR="00B553CC" w:rsidRPr="001643A7" w:rsidRDefault="00B553CC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B252A" w:rsidRPr="001965E9" w14:paraId="6115511A" w14:textId="77777777" w:rsidTr="008A2FB5">
        <w:tc>
          <w:tcPr>
            <w:tcW w:w="8919" w:type="dxa"/>
          </w:tcPr>
          <w:p w14:paraId="241E9A78" w14:textId="0213AD18" w:rsidR="007B252A" w:rsidRPr="001965E9" w:rsidRDefault="007B252A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1965E9">
              <w:rPr>
                <w:rFonts w:ascii="Poppins Light" w:hAnsi="Poppins Light" w:cs="Poppins Light"/>
                <w:noProof/>
                <w:u w:val="single"/>
              </w:rPr>
              <w:t>Campo para anotações:</w:t>
            </w:r>
          </w:p>
          <w:p w14:paraId="4518BCF1" w14:textId="67827FDE" w:rsidR="007B252A" w:rsidRPr="008F59C7" w:rsidRDefault="008F59C7" w:rsidP="008A2FB5">
            <w:pPr>
              <w:pStyle w:val="PargrafodaLista"/>
              <w:spacing w:line="360" w:lineRule="auto"/>
              <w:ind w:left="0"/>
            </w:pPr>
            <w:r w:rsidRPr="008F59C7">
              <w:rPr>
                <w:b/>
                <w:bCs/>
              </w:rPr>
              <w:t>R:</w:t>
            </w:r>
            <w:r>
              <w:t xml:space="preserve"> </w:t>
            </w:r>
            <w:r w:rsidRPr="008F59C7">
              <w:rPr>
                <w:rFonts w:asciiTheme="majorHAnsi" w:hAnsiTheme="majorHAnsi" w:cstheme="majorHAnsi"/>
              </w:rPr>
              <w:t>Os objetivos estão bem definidos e podem ser realizados no tempo previsto. A descrição do produto/serviço está clara e completa.</w:t>
            </w:r>
          </w:p>
        </w:tc>
      </w:tr>
    </w:tbl>
    <w:p w14:paraId="574A73C9" w14:textId="77777777" w:rsidR="004668EF" w:rsidRPr="004668EF" w:rsidRDefault="004668EF" w:rsidP="004668EF">
      <w:pPr>
        <w:ind w:left="1440"/>
        <w:jc w:val="both"/>
        <w:rPr>
          <w:rFonts w:ascii="Poppins Light" w:hAnsi="Poppins Light" w:cs="Poppins Light"/>
        </w:rPr>
      </w:pPr>
    </w:p>
    <w:p w14:paraId="54671013" w14:textId="77777777" w:rsidR="004668EF" w:rsidRDefault="004668EF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Revisão das partes interessadas e das entregas do projeto</w:t>
      </w:r>
      <w:r w:rsidRPr="004668EF">
        <w:rPr>
          <w:rFonts w:ascii="Poppins Light" w:hAnsi="Poppins Light" w:cs="Poppins Light"/>
        </w:rPr>
        <w:t xml:space="preserve"> </w:t>
      </w:r>
    </w:p>
    <w:p w14:paraId="7A288598" w14:textId="54C6591A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</w:rPr>
        <w:t xml:space="preserve">Confiram se todas as partes interessadas (alunos, familiares, equipe de </w:t>
      </w:r>
      <w:r w:rsidR="001965E9" w:rsidRPr="004668EF">
        <w:rPr>
          <w:rFonts w:ascii="Poppins Light" w:hAnsi="Poppins Light" w:cs="Poppins Light"/>
        </w:rPr>
        <w:t>apoio etc.</w:t>
      </w:r>
      <w:r w:rsidRPr="004668EF">
        <w:rPr>
          <w:rFonts w:ascii="Poppins Light" w:hAnsi="Poppins Light" w:cs="Poppins Light"/>
        </w:rPr>
        <w:t>) foram incluídas e se as entregas do projeto estão completas e realistas.</w:t>
      </w:r>
    </w:p>
    <w:p w14:paraId="4BC3193F" w14:textId="77777777" w:rsidR="00F43A01" w:rsidRDefault="00F43A01" w:rsidP="00F43A01">
      <w:pPr>
        <w:spacing w:after="160"/>
        <w:ind w:left="720"/>
        <w:jc w:val="center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336E236" wp14:editId="7B910D53">
                <wp:simplePos x="0" y="0"/>
                <wp:positionH relativeFrom="column">
                  <wp:posOffset>499110</wp:posOffset>
                </wp:positionH>
                <wp:positionV relativeFrom="paragraph">
                  <wp:posOffset>73025</wp:posOffset>
                </wp:positionV>
                <wp:extent cx="2160000" cy="468000"/>
                <wp:effectExtent l="0" t="0" r="0" b="8255"/>
                <wp:wrapNone/>
                <wp:docPr id="1736795383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468000"/>
                          <a:chOff x="0" y="0"/>
                          <a:chExt cx="5204895" cy="1092200"/>
                        </a:xfrm>
                      </wpg:grpSpPr>
                      <wpg:grpSp>
                        <wpg:cNvPr id="696472265" name="Agrupar 696472265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618096810" name="Imagem 16180968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88153928" name="Imagem 8881539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27341873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C992EC" w14:textId="77777777" w:rsidR="00F43A01" w:rsidRPr="00F43A01" w:rsidRDefault="00F43A01" w:rsidP="00F43A01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F43A01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PARA REFLETIR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905022" name="Gráfico 16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965" y="127349"/>
                            <a:ext cx="889000" cy="82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6E236" id="_x0000_s1040" style="position:absolute;left:0;text-align:left;margin-left:39.3pt;margin-top:5.75pt;width:170.1pt;height:36.85pt;z-index:251667456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">
                <v:group id="Agrupar 696472265" o:spid="_x0000_s1041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">
                  <v:shape id="Imagem 1618096810" o:spid="_x0000_s1042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">
                    <v:imagedata r:id="rId16" o:title=""/>
                  </v:shape>
                  <v:shape id="Imagem 888153928" o:spid="_x0000_s1043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">
                    <v:imagedata r:id="rId17" o:title=""/>
                  </v:shape>
                </v:group>
                <v:shape id="CaixaDeTexto 163" o:spid="_x0000_s1044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" filled="f" stroked="f">
                  <v:textbox inset="2.53958mm,1.2694mm,2.53958mm,1.2694mm">
                    <w:txbxContent>
                      <w:p w14:paraId="02C992EC" w14:textId="77777777" w:rsidR="00F43A01" w:rsidRPr="00F43A01" w:rsidRDefault="00F43A01" w:rsidP="00F43A01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F43A01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PARA REFLETIR</w:t>
                        </w:r>
                      </w:p>
                    </w:txbxContent>
                  </v:textbox>
                </v:shape>
                <v:shape id="Gráfico 164" o:spid="_x0000_s1045" type="#_x0000_t75" style="position:absolute;left:1099;top:1273;width:8890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">
                  <v:imagedata r:id="rId18" o:title=""/>
                </v:shape>
              </v:group>
            </w:pict>
          </mc:Fallback>
        </mc:AlternateContent>
      </w: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6B935F2" wp14:editId="0A574415">
                <wp:simplePos x="0" y="0"/>
                <wp:positionH relativeFrom="column">
                  <wp:posOffset>384810</wp:posOffset>
                </wp:positionH>
                <wp:positionV relativeFrom="paragraph">
                  <wp:posOffset>311150</wp:posOffset>
                </wp:positionV>
                <wp:extent cx="5848350" cy="847725"/>
                <wp:effectExtent l="0" t="0" r="0" b="9525"/>
                <wp:wrapNone/>
                <wp:docPr id="882165754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8477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BF0E5E0" w14:textId="77777777" w:rsidR="00F43A01" w:rsidRPr="007B252A" w:rsidRDefault="00F43A01" w:rsidP="00F43A01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935F2" id="_x0000_s1046" type="#_x0000_t202" style="position:absolute;left:0;text-align:left;margin-left:30.3pt;margin-top:24.5pt;width:460.5pt;height:66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0BF0E5E0" w14:textId="77777777" w:rsidR="00F43A01" w:rsidRPr="007B252A" w:rsidRDefault="00F43A01" w:rsidP="00F43A01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AC5D08" w14:textId="77777777" w:rsidR="00F43A01" w:rsidRPr="007B252A" w:rsidRDefault="00F43A01" w:rsidP="00F43A01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71B723D9" w14:textId="342581E3" w:rsidR="00F43A01" w:rsidRPr="007C2324" w:rsidRDefault="00F43A01" w:rsidP="001965E9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007C2324">
        <w:rPr>
          <w:rFonts w:ascii="Poppins" w:hAnsi="Poppins" w:cs="Poppins"/>
          <w:sz w:val="22"/>
          <w:szCs w:val="22"/>
        </w:rPr>
        <w:t>Todos os interessados estão cientes e envolvidos nas entregas que impactam diretamente o sucesso do projeto?</w:t>
      </w:r>
    </w:p>
    <w:p w14:paraId="19E72303" w14:textId="445B7091" w:rsidR="00F43A01" w:rsidRDefault="00F43A01" w:rsidP="00F43A01">
      <w:pPr>
        <w:rPr>
          <w:noProof/>
        </w:rPr>
      </w:pPr>
    </w:p>
    <w:p w14:paraId="25CDD985" w14:textId="02FA5680" w:rsidR="004668EF" w:rsidRDefault="007C2324" w:rsidP="001643A7">
      <w:pPr>
        <w:spacing w:after="160"/>
        <w:ind w:left="720"/>
        <w:jc w:val="center"/>
        <w:rPr>
          <w:rFonts w:ascii="Poppins Light" w:hAnsi="Poppins Light" w:cs="Poppins Light"/>
          <w:b/>
          <w:bCs/>
        </w:rPr>
      </w:pPr>
      <w:r w:rsidRPr="004668EF">
        <w:rPr>
          <w:rFonts w:ascii="Poppins Light" w:hAnsi="Poppins Light" w:cs="Poppins Light"/>
          <w:noProof/>
        </w:rPr>
        <w:drawing>
          <wp:anchor distT="0" distB="0" distL="114300" distR="114300" simplePos="0" relativeHeight="251697152" behindDoc="0" locked="0" layoutInCell="1" allowOverlap="1" wp14:anchorId="49E89344" wp14:editId="4BD38FBA">
            <wp:simplePos x="0" y="0"/>
            <wp:positionH relativeFrom="column">
              <wp:posOffset>394335</wp:posOffset>
            </wp:positionH>
            <wp:positionV relativeFrom="paragraph">
              <wp:posOffset>340995</wp:posOffset>
            </wp:positionV>
            <wp:extent cx="2160000" cy="517808"/>
            <wp:effectExtent l="0" t="0" r="0" b="0"/>
            <wp:wrapTopAndBottom/>
            <wp:docPr id="1516698898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FECD8" w14:textId="77777777" w:rsidR="007C2324" w:rsidRDefault="007C2324" w:rsidP="004668EF">
      <w:pPr>
        <w:spacing w:after="160"/>
        <w:ind w:left="720"/>
        <w:jc w:val="both"/>
        <w:rPr>
          <w:rFonts w:ascii="Poppins Light" w:hAnsi="Poppins Light" w:cs="Poppins Light"/>
          <w:b/>
          <w:bCs/>
        </w:rPr>
      </w:pPr>
    </w:p>
    <w:p w14:paraId="433A80D6" w14:textId="0E3DBD32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Exemplo aplicado para o Projeto de Formatura</w:t>
      </w:r>
      <w:r w:rsidRPr="004668EF">
        <w:rPr>
          <w:rFonts w:ascii="Poppins Light" w:hAnsi="Poppins Light" w:cs="Poppins Light"/>
        </w:rPr>
        <w:t xml:space="preserve">: </w:t>
      </w:r>
    </w:p>
    <w:p w14:paraId="33DA96D8" w14:textId="57AFDF21" w:rsidR="004668EF" w:rsidRPr="007C2324" w:rsidRDefault="001965E9" w:rsidP="004668EF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07C2324">
        <w:rPr>
          <w:rFonts w:ascii="Poppins Light" w:hAnsi="Poppins Light" w:cs="Poppins Light"/>
          <w:color w:val="000000" w:themeColor="text1"/>
        </w:rPr>
        <w:t>Incluímos todas as partes interessadas conhecidas e suas entregas, como convites, decoração e organização do local. No entanto, decidimos adicionar fornecedores de segurança e técnico de som, pois são importantes para o sucesso do evento.</w:t>
      </w:r>
    </w:p>
    <w:p w14:paraId="4A5EDCE7" w14:textId="77777777" w:rsidR="007C2324" w:rsidRDefault="007C2324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15C8545F" w14:textId="77777777" w:rsidR="007C2324" w:rsidRDefault="007C2324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27C8FDD1" w14:textId="344D5526" w:rsidR="001965E9" w:rsidRPr="001643A7" w:rsidRDefault="00B553CC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166C7E">
        <w:rPr>
          <w:rFonts w:ascii="Poppins Light" w:hAnsi="Poppins Light" w:cs="Poppins Light"/>
          <w:noProof/>
        </w:rPr>
        <w:drawing>
          <wp:anchor distT="0" distB="0" distL="114300" distR="114300" simplePos="0" relativeHeight="251683840" behindDoc="0" locked="0" layoutInCell="1" allowOverlap="1" wp14:anchorId="27ABA5D9" wp14:editId="627499BF">
            <wp:simplePos x="0" y="0"/>
            <wp:positionH relativeFrom="column">
              <wp:posOffset>526797</wp:posOffset>
            </wp:positionH>
            <wp:positionV relativeFrom="paragraph">
              <wp:posOffset>-635</wp:posOffset>
            </wp:positionV>
            <wp:extent cx="2160000" cy="458575"/>
            <wp:effectExtent l="0" t="0" r="0" b="0"/>
            <wp:wrapNone/>
            <wp:docPr id="659943993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B252A" w:rsidRPr="001965E9" w14:paraId="536C1E2C" w14:textId="77777777" w:rsidTr="008A2FB5">
        <w:tc>
          <w:tcPr>
            <w:tcW w:w="8919" w:type="dxa"/>
          </w:tcPr>
          <w:p w14:paraId="79980C8B" w14:textId="7A8AC142" w:rsidR="00B553CC" w:rsidRDefault="00B553CC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</w:p>
          <w:p w14:paraId="1A5FC505" w14:textId="77777777" w:rsidR="007B252A" w:rsidRDefault="007B252A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1965E9">
              <w:rPr>
                <w:rFonts w:ascii="Poppins Light" w:hAnsi="Poppins Light" w:cs="Poppins Light"/>
                <w:noProof/>
                <w:u w:val="single"/>
              </w:rPr>
              <w:t>Campo para anotações:</w:t>
            </w:r>
          </w:p>
          <w:p w14:paraId="733500C9" w14:textId="16236F5D" w:rsidR="00C13047" w:rsidRPr="00C13047" w:rsidRDefault="00C13047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C13047">
              <w:rPr>
                <w:rFonts w:ascii="Poppins Light" w:hAnsi="Poppins Light" w:cs="Poppins Light"/>
                <w:b/>
                <w:bCs/>
                <w:noProof/>
              </w:rPr>
              <w:t>R:</w:t>
            </w:r>
            <w:r w:rsidRPr="00C13047">
              <w:rPr>
                <w:rFonts w:ascii="Poppins Light" w:hAnsi="Poppins Light" w:cs="Poppins Light"/>
                <w:noProof/>
              </w:rPr>
              <w:t xml:space="preserve"> T</w:t>
            </w:r>
            <w:r w:rsidRPr="00C13047">
              <w:rPr>
                <w:rFonts w:ascii="Poppins Light" w:hAnsi="Poppins Light" w:cs="Poppins Light"/>
                <w:noProof/>
              </w:rPr>
              <w:t>odas as pessoas envolvidas no projeto foram consideradas. As entregas planejadas estão organizadas e atendem às necessidades do projeto.</w:t>
            </w:r>
          </w:p>
        </w:tc>
      </w:tr>
    </w:tbl>
    <w:p w14:paraId="63D9A1ED" w14:textId="77777777" w:rsidR="004668EF" w:rsidRDefault="004668EF" w:rsidP="004668EF">
      <w:pPr>
        <w:ind w:left="1440"/>
        <w:jc w:val="both"/>
        <w:rPr>
          <w:rFonts w:ascii="Poppins Light" w:hAnsi="Poppins Light" w:cs="Poppins Light"/>
        </w:rPr>
      </w:pPr>
    </w:p>
    <w:p w14:paraId="2325D6E4" w14:textId="77777777" w:rsidR="004668EF" w:rsidRDefault="004668EF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>Revisão das estimativas de tempo e dos riscos</w:t>
      </w:r>
      <w:r w:rsidRPr="004668EF">
        <w:rPr>
          <w:rFonts w:ascii="Poppins Light" w:hAnsi="Poppins Light" w:cs="Poppins Light"/>
        </w:rPr>
        <w:t xml:space="preserve"> </w:t>
      </w:r>
    </w:p>
    <w:p w14:paraId="42E30D67" w14:textId="77777777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</w:rPr>
        <w:t>Avaliem se as estimativas de tempo para cada atividade ainda são viáveis e discutam possíveis riscos que podem impactar o cronograma.</w:t>
      </w:r>
    </w:p>
    <w:p w14:paraId="08C1E21C" w14:textId="77777777" w:rsidR="00F43A01" w:rsidRDefault="00F43A01" w:rsidP="00F43A01">
      <w:pPr>
        <w:spacing w:after="160"/>
        <w:ind w:left="720"/>
        <w:jc w:val="center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4BB34D" wp14:editId="7B2A4C3D">
                <wp:simplePos x="0" y="0"/>
                <wp:positionH relativeFrom="column">
                  <wp:posOffset>499110</wp:posOffset>
                </wp:positionH>
                <wp:positionV relativeFrom="paragraph">
                  <wp:posOffset>73025</wp:posOffset>
                </wp:positionV>
                <wp:extent cx="2160000" cy="468000"/>
                <wp:effectExtent l="0" t="0" r="0" b="8255"/>
                <wp:wrapNone/>
                <wp:docPr id="846741207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468000"/>
                          <a:chOff x="0" y="0"/>
                          <a:chExt cx="5204895" cy="1092200"/>
                        </a:xfrm>
                      </wpg:grpSpPr>
                      <wpg:grpSp>
                        <wpg:cNvPr id="516023038" name="Agrupar 516023038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704256393" name="Imagem 7042563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43201455" name="Imagem 12432014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78071831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B91D3" w14:textId="77777777" w:rsidR="00F43A01" w:rsidRPr="00F43A01" w:rsidRDefault="00F43A01" w:rsidP="00F43A01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F43A01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PARA REFLETIR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355296" name="Gráfico 16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965" y="127349"/>
                            <a:ext cx="889000" cy="82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BB34D" id="_x0000_s1047" style="position:absolute;left:0;text-align:left;margin-left:39.3pt;margin-top:5.75pt;width:170.1pt;height:36.85pt;z-index:251670528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">
                <v:group id="Agrupar 516023038" o:spid="_x0000_s1048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">
                  <v:shape id="Imagem 704256393" o:spid="_x0000_s1049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">
                    <v:imagedata r:id="rId16" o:title=""/>
                  </v:shape>
                  <v:shape id="Imagem 1243201455" o:spid="_x0000_s1050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">
                    <v:imagedata r:id="rId17" o:title=""/>
                  </v:shape>
                </v:group>
                <v:shape id="CaixaDeTexto 163" o:spid="_x0000_s1051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" filled="f" stroked="f">
                  <v:textbox inset="2.53958mm,1.2694mm,2.53958mm,1.2694mm">
                    <w:txbxContent>
                      <w:p w14:paraId="50DB91D3" w14:textId="77777777" w:rsidR="00F43A01" w:rsidRPr="00F43A01" w:rsidRDefault="00F43A01" w:rsidP="00F43A01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F43A01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PARA REFLETIR</w:t>
                        </w:r>
                      </w:p>
                    </w:txbxContent>
                  </v:textbox>
                </v:shape>
                <v:shape id="Gráfico 164" o:spid="_x0000_s1052" type="#_x0000_t75" style="position:absolute;left:1099;top:1273;width:8890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">
                  <v:imagedata r:id="rId18" o:title=""/>
                </v:shape>
              </v:group>
            </w:pict>
          </mc:Fallback>
        </mc:AlternateContent>
      </w: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0BBB400" wp14:editId="5BF536F2">
                <wp:simplePos x="0" y="0"/>
                <wp:positionH relativeFrom="column">
                  <wp:posOffset>384810</wp:posOffset>
                </wp:positionH>
                <wp:positionV relativeFrom="paragraph">
                  <wp:posOffset>311150</wp:posOffset>
                </wp:positionV>
                <wp:extent cx="5848350" cy="847725"/>
                <wp:effectExtent l="0" t="0" r="0" b="9525"/>
                <wp:wrapNone/>
                <wp:docPr id="470850103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8477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ADC552F" w14:textId="77777777" w:rsidR="00F43A01" w:rsidRPr="007B252A" w:rsidRDefault="00F43A01" w:rsidP="00F43A01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BB400" id="_x0000_s1053" type="#_x0000_t202" style="position:absolute;left:0;text-align:left;margin-left:30.3pt;margin-top:24.5pt;width:460.5pt;height:66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5ADC552F" w14:textId="77777777" w:rsidR="00F43A01" w:rsidRPr="007B252A" w:rsidRDefault="00F43A01" w:rsidP="00F43A01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0C099E" w14:textId="77777777" w:rsidR="00F43A01" w:rsidRPr="007B252A" w:rsidRDefault="00F43A01" w:rsidP="00F43A01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15D9A3C7" w14:textId="098727B9" w:rsidR="00F43A01" w:rsidRPr="007C2324" w:rsidRDefault="00F43A01" w:rsidP="00F43A01">
      <w:pPr>
        <w:spacing w:after="160"/>
        <w:ind w:left="720"/>
        <w:jc w:val="both"/>
        <w:rPr>
          <w:rFonts w:ascii="Poppins Light" w:hAnsi="Poppins Light" w:cs="Poppins Light"/>
        </w:rPr>
      </w:pPr>
      <w:r w:rsidRPr="007C2324">
        <w:rPr>
          <w:rFonts w:ascii="Poppins" w:hAnsi="Poppins" w:cs="Poppins"/>
          <w:sz w:val="22"/>
          <w:szCs w:val="22"/>
        </w:rPr>
        <w:t>As estimativas de tempo e os riscos refletem a realidade atual do projeto? Como podemos nos preparar para mitigar os riscos identificado</w:t>
      </w:r>
      <w:r w:rsidR="001965E9" w:rsidRPr="007C2324">
        <w:rPr>
          <w:rFonts w:ascii="Poppins" w:hAnsi="Poppins" w:cs="Poppins"/>
          <w:sz w:val="22"/>
          <w:szCs w:val="22"/>
        </w:rPr>
        <w:t>s?</w:t>
      </w:r>
    </w:p>
    <w:p w14:paraId="596CD7AB" w14:textId="77777777" w:rsidR="00F43A01" w:rsidRDefault="00F43A01" w:rsidP="00F43A01">
      <w:pPr>
        <w:spacing w:after="160"/>
        <w:ind w:left="720"/>
        <w:jc w:val="center"/>
        <w:rPr>
          <w:noProof/>
        </w:rPr>
      </w:pPr>
    </w:p>
    <w:p w14:paraId="456DA695" w14:textId="69672C05" w:rsidR="007C2324" w:rsidRDefault="007C2324" w:rsidP="007C2324">
      <w:pPr>
        <w:rPr>
          <w:rFonts w:ascii="Poppins Light" w:hAnsi="Poppins Light" w:cs="Poppins Light"/>
          <w:b/>
          <w:bCs/>
        </w:rPr>
      </w:pPr>
      <w:r w:rsidRPr="004668EF">
        <w:rPr>
          <w:rFonts w:ascii="Poppins Light" w:hAnsi="Poppins Light" w:cs="Poppins Light"/>
          <w:noProof/>
        </w:rPr>
        <w:drawing>
          <wp:anchor distT="0" distB="0" distL="114300" distR="114300" simplePos="0" relativeHeight="251699200" behindDoc="0" locked="0" layoutInCell="1" allowOverlap="1" wp14:anchorId="5181B233" wp14:editId="779E2AE9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2160000" cy="517808"/>
            <wp:effectExtent l="0" t="0" r="0" b="0"/>
            <wp:wrapTopAndBottom/>
            <wp:docPr id="1783146311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0F2E2" w14:textId="063CE699" w:rsidR="004668EF" w:rsidRPr="007C2324" w:rsidRDefault="007C2324" w:rsidP="007C2324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  <w:b/>
          <w:bCs/>
        </w:rPr>
        <w:t xml:space="preserve">          </w:t>
      </w:r>
      <w:r w:rsidR="004668EF" w:rsidRPr="007C2324">
        <w:rPr>
          <w:rFonts w:ascii="Poppins Light" w:hAnsi="Poppins Light" w:cs="Poppins Light"/>
          <w:b/>
          <w:bCs/>
        </w:rPr>
        <w:t>Exemplo aplicado para o Projeto de Formatura</w:t>
      </w:r>
      <w:r w:rsidR="004668EF" w:rsidRPr="007C2324">
        <w:rPr>
          <w:rFonts w:ascii="Poppins Light" w:hAnsi="Poppins Light" w:cs="Poppins Light"/>
        </w:rPr>
        <w:t>:</w:t>
      </w:r>
    </w:p>
    <w:p w14:paraId="0BE719D5" w14:textId="5194D99F" w:rsidR="004668EF" w:rsidRPr="007C2324" w:rsidRDefault="001965E9" w:rsidP="004668EF">
      <w:pPr>
        <w:spacing w:after="160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DCE97AA">
        <w:rPr>
          <w:rFonts w:ascii="Poppins Light" w:hAnsi="Poppins Light" w:cs="Poppins Light"/>
          <w:color w:val="000000" w:themeColor="text1"/>
        </w:rPr>
        <w:t>Confirmamos que as datas para os "Ensaios de cerimônia" e "Montagem da decoração" estão no cronograma. Identificamos riscos, como atrasos na entrega dos convites, e planejamos ajustes para mitigar esses problemas.</w:t>
      </w:r>
    </w:p>
    <w:p w14:paraId="2EE4C778" w14:textId="70E1EE8D" w:rsidR="00B553CC" w:rsidRPr="004668EF" w:rsidRDefault="007C2324" w:rsidP="004668EF">
      <w:pPr>
        <w:spacing w:after="160"/>
        <w:ind w:left="72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166C7E">
        <w:rPr>
          <w:rFonts w:ascii="Poppins Light" w:hAnsi="Poppins Light" w:cs="Poppins Light"/>
          <w:noProof/>
        </w:rPr>
        <w:drawing>
          <wp:anchor distT="0" distB="0" distL="114300" distR="114300" simplePos="0" relativeHeight="251685888" behindDoc="0" locked="0" layoutInCell="1" allowOverlap="1" wp14:anchorId="3AD32FFD" wp14:editId="487BBF55">
            <wp:simplePos x="0" y="0"/>
            <wp:positionH relativeFrom="column">
              <wp:posOffset>499110</wp:posOffset>
            </wp:positionH>
            <wp:positionV relativeFrom="paragraph">
              <wp:posOffset>420370</wp:posOffset>
            </wp:positionV>
            <wp:extent cx="2159635" cy="458470"/>
            <wp:effectExtent l="0" t="0" r="0" b="0"/>
            <wp:wrapTopAndBottom/>
            <wp:docPr id="383088814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B252A" w:rsidRPr="001965E9" w14:paraId="51306827" w14:textId="77777777" w:rsidTr="008A2FB5">
        <w:tc>
          <w:tcPr>
            <w:tcW w:w="8919" w:type="dxa"/>
          </w:tcPr>
          <w:p w14:paraId="31FE22A7" w14:textId="1742B788" w:rsidR="007B252A" w:rsidRPr="001965E9" w:rsidRDefault="007B252A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1965E9">
              <w:rPr>
                <w:rFonts w:ascii="Poppins Light" w:hAnsi="Poppins Light" w:cs="Poppins Light"/>
                <w:noProof/>
                <w:u w:val="single"/>
              </w:rPr>
              <w:lastRenderedPageBreak/>
              <w:t>Campo para anotações:</w:t>
            </w:r>
          </w:p>
          <w:p w14:paraId="7D84229A" w14:textId="3FA7B362" w:rsidR="007B252A" w:rsidRPr="001965E9" w:rsidRDefault="00C13047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C13047">
              <w:rPr>
                <w:rFonts w:ascii="Poppins Light" w:hAnsi="Poppins Light" w:cs="Poppins Light"/>
                <w:b/>
                <w:bCs/>
                <w:noProof/>
              </w:rPr>
              <w:t>R:</w:t>
            </w:r>
            <w:r w:rsidRPr="00C13047">
              <w:rPr>
                <w:rFonts w:ascii="Poppins Light" w:hAnsi="Poppins Light" w:cs="Poppins Light"/>
                <w:noProof/>
              </w:rPr>
              <w:t xml:space="preserve"> </w:t>
            </w:r>
            <w:r w:rsidRPr="00C13047">
              <w:rPr>
                <w:rFonts w:ascii="Poppins Light" w:hAnsi="Poppins Light" w:cs="Poppins Light"/>
                <w:noProof/>
              </w:rPr>
              <w:t>O cronograma continua adequado para as atividades. Também identificamos possíveis riscos e pensamos em formas de evitar problemas.</w:t>
            </w:r>
          </w:p>
        </w:tc>
      </w:tr>
    </w:tbl>
    <w:p w14:paraId="3BD6A997" w14:textId="77777777" w:rsidR="004668EF" w:rsidRDefault="004668EF" w:rsidP="004668EF">
      <w:pPr>
        <w:ind w:left="1440"/>
        <w:jc w:val="both"/>
        <w:rPr>
          <w:rFonts w:ascii="Poppins Light" w:hAnsi="Poppins Light" w:cs="Poppins Light"/>
        </w:rPr>
      </w:pPr>
    </w:p>
    <w:p w14:paraId="439CAD4E" w14:textId="77777777" w:rsidR="00E14FD7" w:rsidRPr="004668EF" w:rsidRDefault="00E14FD7" w:rsidP="004668EF">
      <w:pPr>
        <w:ind w:left="1440"/>
        <w:jc w:val="both"/>
        <w:rPr>
          <w:rFonts w:ascii="Poppins Light" w:hAnsi="Poppins Light" w:cs="Poppins Light"/>
        </w:rPr>
      </w:pPr>
    </w:p>
    <w:p w14:paraId="111F0930" w14:textId="77777777" w:rsidR="004668EF" w:rsidRDefault="004668EF" w:rsidP="004668EF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4668EF">
        <w:rPr>
          <w:rFonts w:ascii="Poppins Light" w:hAnsi="Poppins Light" w:cs="Poppins Light"/>
          <w:b/>
          <w:bCs/>
        </w:rPr>
        <w:t xml:space="preserve">Avaliação final e </w:t>
      </w:r>
      <w:r w:rsidRPr="00F14716">
        <w:rPr>
          <w:rFonts w:ascii="Poppins Light" w:hAnsi="Poppins Light" w:cs="Poppins Light"/>
          <w:b/>
          <w:bCs/>
          <w:i/>
          <w:iCs/>
        </w:rPr>
        <w:t>feedback</w:t>
      </w:r>
      <w:r w:rsidRPr="004668EF">
        <w:rPr>
          <w:rFonts w:ascii="Poppins Light" w:hAnsi="Poppins Light" w:cs="Poppins Light"/>
        </w:rPr>
        <w:t xml:space="preserve"> </w:t>
      </w:r>
    </w:p>
    <w:p w14:paraId="45783290" w14:textId="1F3778AA" w:rsidR="004668EF" w:rsidRDefault="004668EF" w:rsidP="004668EF">
      <w:pPr>
        <w:spacing w:after="160"/>
        <w:ind w:left="720"/>
        <w:jc w:val="both"/>
        <w:rPr>
          <w:rFonts w:ascii="Poppins Light" w:hAnsi="Poppins Light" w:cs="Poppins Light"/>
        </w:rPr>
      </w:pPr>
      <w:r w:rsidRPr="0DCE97AA">
        <w:rPr>
          <w:rFonts w:ascii="Poppins Light" w:hAnsi="Poppins Light" w:cs="Poppins Light"/>
        </w:rPr>
        <w:t xml:space="preserve">Revise o escopo completo com o grupo e identifiquem </w:t>
      </w:r>
      <w:r w:rsidR="0015207E">
        <w:rPr>
          <w:rFonts w:ascii="Poppins Light" w:hAnsi="Poppins Light" w:cs="Poppins Light"/>
        </w:rPr>
        <w:t xml:space="preserve">os </w:t>
      </w:r>
      <w:r w:rsidRPr="0DCE97AA">
        <w:rPr>
          <w:rFonts w:ascii="Poppins Light" w:hAnsi="Poppins Light" w:cs="Poppins Light"/>
        </w:rPr>
        <w:t>ajustes finais necessários. Em seguida, apresentem as alterações ao professor e registrem o</w:t>
      </w:r>
      <w:r w:rsidRPr="00F14716">
        <w:rPr>
          <w:rFonts w:ascii="Poppins Light" w:hAnsi="Poppins Light" w:cs="Poppins Light"/>
          <w:i/>
          <w:iCs/>
        </w:rPr>
        <w:t xml:space="preserve"> feedback </w:t>
      </w:r>
      <w:r w:rsidRPr="0DCE97AA">
        <w:rPr>
          <w:rFonts w:ascii="Poppins Light" w:hAnsi="Poppins Light" w:cs="Poppins Light"/>
        </w:rPr>
        <w:t>recebido.</w:t>
      </w:r>
    </w:p>
    <w:p w14:paraId="036E1735" w14:textId="76927274" w:rsidR="0DCE97AA" w:rsidRDefault="0DCE97AA" w:rsidP="0DCE97AA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2242B409" w14:textId="77777777" w:rsidR="00F43A01" w:rsidRDefault="00F43A01" w:rsidP="00F43A01">
      <w:pPr>
        <w:spacing w:after="160"/>
        <w:ind w:left="720"/>
        <w:jc w:val="center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1CD58FF" wp14:editId="1DDC16B7">
                <wp:simplePos x="0" y="0"/>
                <wp:positionH relativeFrom="column">
                  <wp:posOffset>499110</wp:posOffset>
                </wp:positionH>
                <wp:positionV relativeFrom="paragraph">
                  <wp:posOffset>73025</wp:posOffset>
                </wp:positionV>
                <wp:extent cx="2160000" cy="468000"/>
                <wp:effectExtent l="0" t="0" r="0" b="8255"/>
                <wp:wrapNone/>
                <wp:docPr id="1715657336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468000"/>
                          <a:chOff x="0" y="0"/>
                          <a:chExt cx="5204895" cy="1092200"/>
                        </a:xfrm>
                      </wpg:grpSpPr>
                      <wpg:grpSp>
                        <wpg:cNvPr id="2091593192" name="Agrupar 2091593192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72323513" name="Imagem 1723235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40815019" name="Imagem 15408150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08072375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9BEAC" w14:textId="77777777" w:rsidR="00F43A01" w:rsidRPr="00F43A01" w:rsidRDefault="00F43A01" w:rsidP="00F43A01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F43A01"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PARA REFLETIR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3467226" name="Gráfico 16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965" y="127349"/>
                            <a:ext cx="889000" cy="82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D58FF" id="_x0000_s1054" style="position:absolute;left:0;text-align:left;margin-left:39.3pt;margin-top:5.75pt;width:170.1pt;height:36.85pt;z-index:251673600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">
                <v:group id="Agrupar 2091593192" o:spid="_x0000_s1055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">
                  <v:shape id="Imagem 172323513" o:spid="_x0000_s1056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">
                    <v:imagedata r:id="rId16" o:title=""/>
                  </v:shape>
                  <v:shape id="Imagem 1540815019" o:spid="_x0000_s1057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">
                    <v:imagedata r:id="rId17" o:title=""/>
                  </v:shape>
                </v:group>
                <v:shape id="CaixaDeTexto 163" o:spid="_x0000_s1058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" filled="f" stroked="f">
                  <v:textbox inset="2.53958mm,1.2694mm,2.53958mm,1.2694mm">
                    <w:txbxContent>
                      <w:p w14:paraId="6949BEAC" w14:textId="77777777" w:rsidR="00F43A01" w:rsidRPr="00F43A01" w:rsidRDefault="00F43A01" w:rsidP="00F43A01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F43A01"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PARA REFLETIR</w:t>
                        </w:r>
                      </w:p>
                    </w:txbxContent>
                  </v:textbox>
                </v:shape>
                <v:shape id="Gráfico 164" o:spid="_x0000_s1059" type="#_x0000_t75" style="position:absolute;left:1099;top:1273;width:8890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">
                  <v:imagedata r:id="rId18" o:title=""/>
                </v:shape>
              </v:group>
            </w:pict>
          </mc:Fallback>
        </mc:AlternateContent>
      </w: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F60296C" wp14:editId="4721DDE4">
                <wp:simplePos x="0" y="0"/>
                <wp:positionH relativeFrom="column">
                  <wp:posOffset>384810</wp:posOffset>
                </wp:positionH>
                <wp:positionV relativeFrom="paragraph">
                  <wp:posOffset>311150</wp:posOffset>
                </wp:positionV>
                <wp:extent cx="5848350" cy="847725"/>
                <wp:effectExtent l="0" t="0" r="0" b="9525"/>
                <wp:wrapNone/>
                <wp:docPr id="13157542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8477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170F9626" w14:textId="77777777" w:rsidR="00F43A01" w:rsidRPr="007B252A" w:rsidRDefault="00F43A01" w:rsidP="00F43A01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296C" id="_x0000_s1060" type="#_x0000_t202" style="position:absolute;left:0;text-align:left;margin-left:30.3pt;margin-top:24.5pt;width:460.5pt;height:66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170F9626" w14:textId="77777777" w:rsidR="00F43A01" w:rsidRPr="007B252A" w:rsidRDefault="00F43A01" w:rsidP="00F43A01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01741D" w14:textId="77777777" w:rsidR="00F43A01" w:rsidRPr="007B252A" w:rsidRDefault="00F43A01" w:rsidP="00F43A01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3714B2FF" w14:textId="668E8D39" w:rsidR="00F43A01" w:rsidRPr="007C2324" w:rsidRDefault="00F43A01" w:rsidP="00F43A01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007C2324">
        <w:rPr>
          <w:rFonts w:ascii="Poppins" w:hAnsi="Poppins" w:cs="Poppins"/>
          <w:sz w:val="22"/>
          <w:szCs w:val="22"/>
        </w:rPr>
        <w:t>Após a revisão de todos os tópicos, o escopo agora representa uma visão clara e completa do projeto?</w:t>
      </w:r>
    </w:p>
    <w:p w14:paraId="2BA69757" w14:textId="0FCA1F45" w:rsidR="007C2324" w:rsidRDefault="007C2324"/>
    <w:p w14:paraId="2B2A9B24" w14:textId="3212C4BD" w:rsidR="0DCE97AA" w:rsidRDefault="0DCE97AA"/>
    <w:p w14:paraId="0C07F396" w14:textId="3108BE72" w:rsidR="00B553CC" w:rsidRDefault="00B553CC"/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1965E9" w:rsidRPr="007B252A" w14:paraId="32AB05AE" w14:textId="77777777" w:rsidTr="284FF4A3">
        <w:tc>
          <w:tcPr>
            <w:tcW w:w="8919" w:type="dxa"/>
          </w:tcPr>
          <w:p w14:paraId="4BFBCEE5" w14:textId="377EED16" w:rsidR="00B553CC" w:rsidRDefault="00B553CC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00166C7E">
              <w:rPr>
                <w:rFonts w:ascii="Poppins Light" w:hAnsi="Poppins Light" w:cs="Poppins Light"/>
                <w:noProof/>
              </w:rPr>
              <w:drawing>
                <wp:anchor distT="0" distB="0" distL="114300" distR="114300" simplePos="0" relativeHeight="251687936" behindDoc="0" locked="0" layoutInCell="1" allowOverlap="1" wp14:anchorId="40909CB8" wp14:editId="6EE5BF5F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1905</wp:posOffset>
                  </wp:positionV>
                  <wp:extent cx="2160000" cy="458575"/>
                  <wp:effectExtent l="0" t="0" r="0" b="0"/>
                  <wp:wrapTopAndBottom/>
                  <wp:docPr id="1399989187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5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1B3902" w14:textId="32482670" w:rsidR="001965E9" w:rsidRPr="001965E9" w:rsidRDefault="001965E9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  <w:u w:val="single"/>
              </w:rPr>
            </w:pPr>
            <w:r w:rsidRPr="284FF4A3">
              <w:rPr>
                <w:rFonts w:ascii="Poppins Light" w:hAnsi="Poppins Light" w:cs="Poppins Light"/>
                <w:noProof/>
                <w:u w:val="single"/>
              </w:rPr>
              <w:t>Campo para anotações</w:t>
            </w:r>
            <w:r w:rsidR="13497407" w:rsidRPr="284FF4A3">
              <w:rPr>
                <w:rFonts w:ascii="Poppins Light" w:hAnsi="Poppins Light" w:cs="Poppins Light"/>
                <w:noProof/>
                <w:u w:val="single"/>
              </w:rPr>
              <w:t>:</w:t>
            </w:r>
          </w:p>
          <w:p w14:paraId="3D66FAA9" w14:textId="52F2F6E6" w:rsidR="001965E9" w:rsidRPr="007B252A" w:rsidRDefault="008F59C7" w:rsidP="008A2FB5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8F59C7">
              <w:rPr>
                <w:rFonts w:ascii="Poppins Light" w:hAnsi="Poppins Light" w:cs="Poppins Light"/>
                <w:b/>
                <w:bCs/>
                <w:noProof/>
              </w:rPr>
              <w:t>R:</w:t>
            </w:r>
            <w:r>
              <w:rPr>
                <w:rFonts w:ascii="Poppins Light" w:hAnsi="Poppins Light" w:cs="Poppins Light"/>
                <w:noProof/>
              </w:rPr>
              <w:t xml:space="preserve"> </w:t>
            </w:r>
            <w:r w:rsidR="00C13047" w:rsidRPr="00C13047">
              <w:rPr>
                <w:rFonts w:ascii="Poppins Light" w:hAnsi="Poppins Light" w:cs="Poppins Light"/>
                <w:noProof/>
              </w:rPr>
              <w:t>Depois da revisão, o projeto ficou mais claro e organizado. As sugestões recebidas ajudaram a melhorar alguns detalhes.</w:t>
            </w:r>
          </w:p>
        </w:tc>
      </w:tr>
    </w:tbl>
    <w:p w14:paraId="413034DB" w14:textId="77777777" w:rsidR="008F59C7" w:rsidRDefault="008F59C7" w:rsidP="008F59C7">
      <w:pPr>
        <w:spacing w:after="160"/>
        <w:rPr>
          <w:rFonts w:ascii="Poppins Light" w:hAnsi="Poppins Light" w:cs="Poppins Light"/>
        </w:rPr>
      </w:pPr>
    </w:p>
    <w:p w14:paraId="0B6196BB" w14:textId="77777777" w:rsidR="00E14FD7" w:rsidRPr="007B252A" w:rsidRDefault="00E14FD7" w:rsidP="00E14FD7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39E03B28" w14:textId="16AA728A" w:rsidR="00E14FD7" w:rsidRPr="007C2324" w:rsidRDefault="00E14FD7" w:rsidP="00E14FD7">
      <w:pPr>
        <w:spacing w:after="160"/>
        <w:ind w:left="720"/>
        <w:jc w:val="both"/>
        <w:rPr>
          <w:rFonts w:ascii="Poppins" w:hAnsi="Poppins" w:cs="Poppins"/>
          <w:sz w:val="22"/>
          <w:szCs w:val="22"/>
        </w:rPr>
      </w:pPr>
      <w:r w:rsidRPr="007C2324">
        <w:rPr>
          <w:rFonts w:ascii="Poppins" w:hAnsi="Poppins" w:cs="Poppins"/>
          <w:sz w:val="22"/>
          <w:szCs w:val="22"/>
        </w:rPr>
        <w:t>Certifiquem-se de que todos os pontos principais foram cobertos e que qualquer alteração necessária foi bem documentada para orientar o restante do projeto.</w:t>
      </w:r>
    </w:p>
    <w:sectPr w:rsidR="00E14FD7" w:rsidRPr="007C2324">
      <w:headerReference w:type="default" r:id="rId21"/>
      <w:footerReference w:type="even" r:id="rId22"/>
      <w:footerReference w:type="default" r:id="rId2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7353" w14:textId="77777777" w:rsidR="004D1E86" w:rsidRDefault="004D1E86">
      <w:r>
        <w:separator/>
      </w:r>
    </w:p>
  </w:endnote>
  <w:endnote w:type="continuationSeparator" w:id="0">
    <w:p w14:paraId="6B28C388" w14:textId="77777777" w:rsidR="004D1E86" w:rsidRDefault="004D1E86">
      <w:r>
        <w:continuationSeparator/>
      </w:r>
    </w:p>
  </w:endnote>
  <w:endnote w:type="continuationNotice" w:id="1">
    <w:p w14:paraId="20526510" w14:textId="77777777" w:rsidR="004D1E86" w:rsidRDefault="004D1E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52405C3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4320DC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4320DC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4320DC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4320DC">
              <w:rPr>
                <w:rFonts w:ascii="Poppins" w:hAnsi="Poppins" w:cs="Poppins"/>
                <w:sz w:val="20"/>
                <w:szCs w:val="20"/>
              </w:rPr>
              <w:t>14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4320DC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ED269" w14:textId="77777777" w:rsidR="004D1E86" w:rsidRDefault="004D1E86">
      <w:r>
        <w:separator/>
      </w:r>
    </w:p>
  </w:footnote>
  <w:footnote w:type="continuationSeparator" w:id="0">
    <w:p w14:paraId="30A873E5" w14:textId="77777777" w:rsidR="004D1E86" w:rsidRDefault="004D1E86">
      <w:r>
        <w:continuationSeparator/>
      </w:r>
    </w:p>
  </w:footnote>
  <w:footnote w:type="continuationNotice" w:id="1">
    <w:p w14:paraId="59997021" w14:textId="77777777" w:rsidR="004D1E86" w:rsidRDefault="004D1E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B5E1FC8" w:rsidR="00E227A8" w:rsidRDefault="0015701A" w:rsidP="00E227A8">
    <w:pPr>
      <w:pStyle w:val="Cabealho"/>
      <w:jc w:val="right"/>
    </w:pPr>
    <w:r>
      <w:rPr>
        <w:noProof/>
      </w:rPr>
      <w:drawing>
        <wp:inline distT="0" distB="0" distL="0" distR="0" wp14:anchorId="44F6235B" wp14:editId="1B968D0D">
          <wp:extent cx="1879203" cy="846001"/>
          <wp:effectExtent l="0" t="0" r="6985" b="0"/>
          <wp:docPr id="2081898942" name="Imagem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89894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2E08A2"/>
    <w:multiLevelType w:val="hybridMultilevel"/>
    <w:tmpl w:val="B032F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0"/>
  </w:num>
  <w:num w:numId="2" w16cid:durableId="1115713199">
    <w:abstractNumId w:val="1"/>
  </w:num>
  <w:num w:numId="3" w16cid:durableId="1821843517">
    <w:abstractNumId w:val="5"/>
  </w:num>
  <w:num w:numId="4" w16cid:durableId="1682665340">
    <w:abstractNumId w:val="3"/>
  </w:num>
  <w:num w:numId="5" w16cid:durableId="2040082638">
    <w:abstractNumId w:val="2"/>
  </w:num>
  <w:num w:numId="6" w16cid:durableId="69777353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09BA"/>
    <w:rsid w:val="000278D8"/>
    <w:rsid w:val="00084514"/>
    <w:rsid w:val="0009096B"/>
    <w:rsid w:val="00093C5A"/>
    <w:rsid w:val="000A4E65"/>
    <w:rsid w:val="000C6619"/>
    <w:rsid w:val="000E3597"/>
    <w:rsid w:val="000F7DE9"/>
    <w:rsid w:val="00123B6C"/>
    <w:rsid w:val="00124756"/>
    <w:rsid w:val="0012665B"/>
    <w:rsid w:val="0015207E"/>
    <w:rsid w:val="0015701A"/>
    <w:rsid w:val="00160195"/>
    <w:rsid w:val="00164189"/>
    <w:rsid w:val="001643A7"/>
    <w:rsid w:val="00193745"/>
    <w:rsid w:val="001965E9"/>
    <w:rsid w:val="00196ADA"/>
    <w:rsid w:val="001A2D86"/>
    <w:rsid w:val="001A32C9"/>
    <w:rsid w:val="001C2BCE"/>
    <w:rsid w:val="001C335A"/>
    <w:rsid w:val="001E7BC0"/>
    <w:rsid w:val="001F7129"/>
    <w:rsid w:val="002344C7"/>
    <w:rsid w:val="002372B1"/>
    <w:rsid w:val="00243DA2"/>
    <w:rsid w:val="00252F67"/>
    <w:rsid w:val="00256D8D"/>
    <w:rsid w:val="002622C7"/>
    <w:rsid w:val="002632D3"/>
    <w:rsid w:val="00264B6B"/>
    <w:rsid w:val="00290078"/>
    <w:rsid w:val="002C6EC9"/>
    <w:rsid w:val="002D1A6D"/>
    <w:rsid w:val="002D51E3"/>
    <w:rsid w:val="002D685A"/>
    <w:rsid w:val="002E6314"/>
    <w:rsid w:val="002F6E75"/>
    <w:rsid w:val="003009B4"/>
    <w:rsid w:val="003031BD"/>
    <w:rsid w:val="003365AE"/>
    <w:rsid w:val="00362367"/>
    <w:rsid w:val="00367C72"/>
    <w:rsid w:val="00380CEC"/>
    <w:rsid w:val="003C032E"/>
    <w:rsid w:val="003C7D61"/>
    <w:rsid w:val="003D71CA"/>
    <w:rsid w:val="004320DC"/>
    <w:rsid w:val="00454835"/>
    <w:rsid w:val="00464B32"/>
    <w:rsid w:val="004668EF"/>
    <w:rsid w:val="00491C71"/>
    <w:rsid w:val="004B66A3"/>
    <w:rsid w:val="004C432F"/>
    <w:rsid w:val="004D1E86"/>
    <w:rsid w:val="004E3A2C"/>
    <w:rsid w:val="004E713D"/>
    <w:rsid w:val="00536C45"/>
    <w:rsid w:val="005406C3"/>
    <w:rsid w:val="00540D7E"/>
    <w:rsid w:val="0054587F"/>
    <w:rsid w:val="005517B2"/>
    <w:rsid w:val="00585F34"/>
    <w:rsid w:val="005A5A09"/>
    <w:rsid w:val="005E4165"/>
    <w:rsid w:val="005E7DBB"/>
    <w:rsid w:val="005F74BB"/>
    <w:rsid w:val="0060776C"/>
    <w:rsid w:val="0063273B"/>
    <w:rsid w:val="00672D8A"/>
    <w:rsid w:val="00676B29"/>
    <w:rsid w:val="006875E3"/>
    <w:rsid w:val="006B3AE9"/>
    <w:rsid w:val="007235B5"/>
    <w:rsid w:val="00763B9B"/>
    <w:rsid w:val="007671B4"/>
    <w:rsid w:val="0077267E"/>
    <w:rsid w:val="00773A8C"/>
    <w:rsid w:val="0078262D"/>
    <w:rsid w:val="007B252A"/>
    <w:rsid w:val="007B6ABF"/>
    <w:rsid w:val="007C2324"/>
    <w:rsid w:val="007C26FF"/>
    <w:rsid w:val="00814E58"/>
    <w:rsid w:val="0083474B"/>
    <w:rsid w:val="00841D59"/>
    <w:rsid w:val="00851091"/>
    <w:rsid w:val="00851368"/>
    <w:rsid w:val="008760E4"/>
    <w:rsid w:val="008925A9"/>
    <w:rsid w:val="008B4C24"/>
    <w:rsid w:val="008F59C7"/>
    <w:rsid w:val="008F775A"/>
    <w:rsid w:val="0092769D"/>
    <w:rsid w:val="00966015"/>
    <w:rsid w:val="00993821"/>
    <w:rsid w:val="009B33B6"/>
    <w:rsid w:val="00A4758A"/>
    <w:rsid w:val="00A64928"/>
    <w:rsid w:val="00AA60A0"/>
    <w:rsid w:val="00AD78A6"/>
    <w:rsid w:val="00AE3EF9"/>
    <w:rsid w:val="00B45591"/>
    <w:rsid w:val="00B553CC"/>
    <w:rsid w:val="00B666D4"/>
    <w:rsid w:val="00BA6A76"/>
    <w:rsid w:val="00C05B10"/>
    <w:rsid w:val="00C12E4A"/>
    <w:rsid w:val="00C13047"/>
    <w:rsid w:val="00C42339"/>
    <w:rsid w:val="00C4723D"/>
    <w:rsid w:val="00C6070E"/>
    <w:rsid w:val="00C62CE1"/>
    <w:rsid w:val="00CA4523"/>
    <w:rsid w:val="00CA708E"/>
    <w:rsid w:val="00CB1164"/>
    <w:rsid w:val="00CC2A45"/>
    <w:rsid w:val="00CC35E8"/>
    <w:rsid w:val="00CF76E4"/>
    <w:rsid w:val="00D03B93"/>
    <w:rsid w:val="00D05B9C"/>
    <w:rsid w:val="00D45567"/>
    <w:rsid w:val="00D553AB"/>
    <w:rsid w:val="00D61A8F"/>
    <w:rsid w:val="00D6513D"/>
    <w:rsid w:val="00DD5204"/>
    <w:rsid w:val="00DE0C0D"/>
    <w:rsid w:val="00DF3F05"/>
    <w:rsid w:val="00E012B8"/>
    <w:rsid w:val="00E10D86"/>
    <w:rsid w:val="00E1114E"/>
    <w:rsid w:val="00E14FD7"/>
    <w:rsid w:val="00E227A8"/>
    <w:rsid w:val="00E400A6"/>
    <w:rsid w:val="00E71901"/>
    <w:rsid w:val="00E73E76"/>
    <w:rsid w:val="00E76863"/>
    <w:rsid w:val="00E77AF3"/>
    <w:rsid w:val="00EA3B37"/>
    <w:rsid w:val="00EA652A"/>
    <w:rsid w:val="00EF47B1"/>
    <w:rsid w:val="00EF4AFE"/>
    <w:rsid w:val="00EF5C73"/>
    <w:rsid w:val="00F044D7"/>
    <w:rsid w:val="00F14716"/>
    <w:rsid w:val="00F43A01"/>
    <w:rsid w:val="00F472E5"/>
    <w:rsid w:val="00F51FEF"/>
    <w:rsid w:val="00F52AA0"/>
    <w:rsid w:val="00F57059"/>
    <w:rsid w:val="00F93313"/>
    <w:rsid w:val="00FA4515"/>
    <w:rsid w:val="00FD7F1E"/>
    <w:rsid w:val="00FF3340"/>
    <w:rsid w:val="00FF3ECB"/>
    <w:rsid w:val="0DCE97AA"/>
    <w:rsid w:val="13497407"/>
    <w:rsid w:val="284FF4A3"/>
    <w:rsid w:val="6439BAA2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4320DC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7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0062A5-58BA-4595-A8DB-999F05F722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30D5CF54-040C-4AED-9B2E-69B347F81B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</TotalTime>
  <Pages>6</Pages>
  <Words>704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Ryan Rodrigues Calixto Marques</cp:lastModifiedBy>
  <cp:revision>2</cp:revision>
  <cp:lastPrinted>2006-08-31T06:40:00Z</cp:lastPrinted>
  <dcterms:created xsi:type="dcterms:W3CDTF">2026-06-02T14:32:00Z</dcterms:created>
  <dcterms:modified xsi:type="dcterms:W3CDTF">2026-06-02T14:32:00Z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