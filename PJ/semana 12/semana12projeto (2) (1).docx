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395B38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395B38">
      <w:pPr>
        <w:jc w:val="both"/>
      </w:pPr>
    </w:p>
    <w:p w14:paraId="50598A16" w14:textId="2E3DC732" w:rsidR="004F3FE5" w:rsidRPr="00A7559B" w:rsidRDefault="00D40948" w:rsidP="00395B38">
      <w:pPr>
        <w:spacing w:line="288" w:lineRule="auto"/>
        <w:jc w:val="both"/>
        <w:rPr>
          <w:rStyle w:val="eop"/>
          <w:rFonts w:ascii="Poppins" w:hAnsi="Poppins" w:cs="Poppins"/>
          <w:color w:val="000000"/>
          <w:shd w:val="clear" w:color="auto" w:fill="FFFFFF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Nome: </w:t>
      </w:r>
      <w:r w:rsidR="00A7559B" w:rsidRPr="00A7559B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Ana Clara  </w:t>
      </w:r>
      <w:r w:rsidR="008E7D76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  </w:t>
      </w:r>
      <w:r w:rsidRPr="008E7D76">
        <w:rPr>
          <w:rStyle w:val="normaltextrun"/>
          <w:rFonts w:ascii="Poppins" w:hAnsi="Poppins" w:cs="Poppins"/>
          <w:b/>
          <w:bCs/>
          <w:color w:val="000000"/>
          <w:shd w:val="clear" w:color="auto" w:fill="FFFFFF"/>
        </w:rPr>
        <w:t>Turma: </w:t>
      </w:r>
      <w:r w:rsidR="00A7559B" w:rsidRPr="008E7D76">
        <w:rPr>
          <w:rStyle w:val="normaltextrun"/>
          <w:rFonts w:ascii="Poppins" w:hAnsi="Poppins" w:cs="Poppins"/>
          <w:b/>
          <w:bCs/>
          <w:color w:val="000000"/>
          <w:shd w:val="clear" w:color="auto" w:fill="FFFFFF"/>
        </w:rPr>
        <w:t>3b</w:t>
      </w:r>
      <w:r w:rsidRPr="008E7D76">
        <w:rPr>
          <w:rStyle w:val="normaltextrun"/>
          <w:rFonts w:ascii="Poppins" w:hAnsi="Poppins" w:cs="Poppins"/>
          <w:b/>
          <w:bCs/>
          <w:color w:val="FFFFFF"/>
          <w:shd w:val="clear" w:color="auto" w:fill="FFFFFF"/>
        </w:rPr>
        <w:t>.</w:t>
      </w:r>
      <w:r>
        <w:rPr>
          <w:rStyle w:val="eop"/>
          <w:rFonts w:ascii="Poppins" w:hAnsi="Poppins" w:cs="Poppins"/>
          <w:b/>
          <w:bCs/>
          <w:color w:val="FFFFFF"/>
          <w:shd w:val="clear" w:color="auto" w:fill="FFFFFF"/>
        </w:rPr>
        <w:t> </w:t>
      </w:r>
    </w:p>
    <w:p w14:paraId="68A57ACA" w14:textId="2D3CA4EB" w:rsidR="00D40948" w:rsidRDefault="00D40948" w:rsidP="00395B38">
      <w:pPr>
        <w:spacing w:line="288" w:lineRule="auto"/>
        <w:jc w:val="both"/>
        <w:rPr>
          <w:rStyle w:val="eop"/>
          <w:rFonts w:ascii="Poppins" w:hAnsi="Poppins" w:cs="Poppins"/>
          <w:b/>
          <w:bCs/>
          <w:color w:val="FFFFFF"/>
          <w:shd w:val="clear" w:color="auto" w:fill="FFFFFF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Nome: </w:t>
      </w:r>
      <w:proofErr w:type="spellStart"/>
      <w:r w:rsidR="00A7559B" w:rsidRPr="00A7559B">
        <w:rPr>
          <w:rStyle w:val="normaltextrun"/>
          <w:rFonts w:ascii="Poppins" w:hAnsi="Poppins" w:cs="Poppins"/>
          <w:color w:val="000000"/>
          <w:shd w:val="clear" w:color="auto" w:fill="FFFFFF"/>
        </w:rPr>
        <w:t>Evilyn</w:t>
      </w:r>
      <w:proofErr w:type="spellEnd"/>
      <w:r w:rsidR="00A7559B" w:rsidRPr="00A7559B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</w:t>
      </w:r>
      <w:proofErr w:type="spellStart"/>
      <w:r w:rsidR="00A7559B" w:rsidRPr="00A7559B">
        <w:rPr>
          <w:rStyle w:val="normaltextrun"/>
          <w:rFonts w:ascii="Poppins" w:hAnsi="Poppins" w:cs="Poppins"/>
          <w:color w:val="000000"/>
          <w:shd w:val="clear" w:color="auto" w:fill="FFFFFF"/>
        </w:rPr>
        <w:t>Rossin</w:t>
      </w:r>
      <w:proofErr w:type="spellEnd"/>
      <w:r w:rsidRPr="00A7559B">
        <w:rPr>
          <w:rStyle w:val="tabchar"/>
          <w:rFonts w:ascii="Calibri" w:hAnsi="Calibri" w:cs="Calibri"/>
          <w:color w:val="000000"/>
          <w:shd w:val="clear" w:color="auto" w:fill="FFFFFF"/>
        </w:rPr>
        <w:tab/>
      </w:r>
    </w:p>
    <w:p w14:paraId="0517F3BF" w14:textId="042D25CA" w:rsidR="00D40948" w:rsidRPr="00A7559B" w:rsidRDefault="00D40948" w:rsidP="00395B38">
      <w:pPr>
        <w:spacing w:line="288" w:lineRule="auto"/>
        <w:jc w:val="both"/>
        <w:rPr>
          <w:rStyle w:val="eop"/>
          <w:rFonts w:ascii="Poppins" w:hAnsi="Poppins" w:cs="Poppins"/>
          <w:color w:val="000000"/>
          <w:u w:val="single"/>
          <w:shd w:val="clear" w:color="auto" w:fill="FFFFFF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Nome:</w:t>
      </w:r>
      <w:r w:rsidR="00A7559B">
        <w:t xml:space="preserve"> </w:t>
      </w:r>
      <w:r w:rsidR="00A7559B" w:rsidRPr="00A7559B">
        <w:rPr>
          <w:rFonts w:ascii="Poppins" w:hAnsi="Poppins" w:cs="Poppins"/>
        </w:rPr>
        <w:t>Gustavo Oliveira Honorato</w:t>
      </w:r>
      <w:r>
        <w:rPr>
          <w:rStyle w:val="tabchar"/>
          <w:rFonts w:ascii="Calibri" w:hAnsi="Calibri" w:cs="Calibri"/>
          <w:color w:val="000000"/>
          <w:shd w:val="clear" w:color="auto" w:fill="FFFFFF"/>
        </w:rPr>
        <w:tab/>
      </w:r>
    </w:p>
    <w:p w14:paraId="1885AE75" w14:textId="4C1D5FD0" w:rsidR="00D40948" w:rsidRDefault="00D40948" w:rsidP="00395B38">
      <w:pPr>
        <w:spacing w:line="288" w:lineRule="auto"/>
        <w:jc w:val="both"/>
        <w:rPr>
          <w:rStyle w:val="eop"/>
          <w:rFonts w:ascii="Poppins" w:hAnsi="Poppins" w:cs="Poppins"/>
          <w:b/>
          <w:bCs/>
          <w:color w:val="FFFFFF"/>
          <w:shd w:val="clear" w:color="auto" w:fill="FFFFFF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Nome</w:t>
      </w:r>
      <w:r w:rsidR="00A7559B">
        <w:rPr>
          <w:rStyle w:val="normaltextrun"/>
          <w:rFonts w:ascii="Poppins" w:hAnsi="Poppins" w:cs="Poppins"/>
          <w:color w:val="000000"/>
          <w:shd w:val="clear" w:color="auto" w:fill="FFFFFF"/>
        </w:rPr>
        <w:t>: Ryan Rodrigues</w:t>
      </w:r>
    </w:p>
    <w:p w14:paraId="38107F34" w14:textId="44B73B55" w:rsidR="00D40948" w:rsidRDefault="00D40948" w:rsidP="00395B38">
      <w:pPr>
        <w:spacing w:line="288" w:lineRule="auto"/>
        <w:jc w:val="both"/>
        <w:rPr>
          <w:rStyle w:val="eop"/>
          <w:rFonts w:ascii="Poppins" w:hAnsi="Poppins" w:cs="Poppins"/>
          <w:b/>
          <w:bCs/>
          <w:color w:val="FFFFFF"/>
          <w:shd w:val="clear" w:color="auto" w:fill="FFFFFF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Nome</w:t>
      </w:r>
      <w:r w:rsidR="00A7559B">
        <w:rPr>
          <w:rStyle w:val="normaltextrun"/>
          <w:rFonts w:ascii="Poppins" w:hAnsi="Poppins" w:cs="Poppins"/>
          <w:color w:val="000000"/>
          <w:shd w:val="clear" w:color="auto" w:fill="FFFFFF"/>
        </w:rPr>
        <w:t>: Yasmin Silva</w:t>
      </w:r>
    </w:p>
    <w:p w14:paraId="710B45F9" w14:textId="5DA93ACE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41E619" wp14:editId="3B253130">
                <wp:simplePos x="0" y="0"/>
                <wp:positionH relativeFrom="margin">
                  <wp:posOffset>299085</wp:posOffset>
                </wp:positionH>
                <wp:positionV relativeFrom="paragraph">
                  <wp:posOffset>291465</wp:posOffset>
                </wp:positionV>
                <wp:extent cx="5909310" cy="1914525"/>
                <wp:effectExtent l="0" t="0" r="0" b="9525"/>
                <wp:wrapNone/>
                <wp:docPr id="193321146" name="Google Shape;136;p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D8BC4C-2211-1717-1CAB-A25C23B9CC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310" cy="19145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6F365695" w14:textId="77777777" w:rsidR="00B6077E" w:rsidRPr="00294CBB" w:rsidRDefault="00B6077E" w:rsidP="00B6077E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As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atividades propostas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 neste roteiro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deverão ser realizadas diretamente em seu portfólio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 Nele, você encontrará os mesmos campos (espaços, tabelas, mapas de empatia etc.) apresentados aqui para fazer suas anotações e reflexões.</w:t>
                            </w:r>
                          </w:p>
                          <w:p w14:paraId="12A48320" w14:textId="77777777" w:rsidR="00B6077E" w:rsidRPr="00294CBB" w:rsidRDefault="00B6077E" w:rsidP="00B6077E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Portanto,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para cada atividade proposta, vá ao seu portfólio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, identifique a Semana e a Aula correspondente e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registre suas respostas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41E619" id="_x0000_t202" coordsize="21600,21600" o:spt="202" path="m,l,21600r21600,l21600,xe">
                <v:stroke joinstyle="miter"/>
                <v:path gradientshapeok="t" o:connecttype="rect"/>
              </v:shapetype>
              <v:shape id="Google Shape;136;p4" o:spid="_x0000_s1026" type="#_x0000_t202" style="position:absolute;left:0;text-align:left;margin-left:23.55pt;margin-top:22.95pt;width:465.3pt;height:150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6F365695" w14:textId="77777777" w:rsidR="00B6077E" w:rsidRPr="00294CBB" w:rsidRDefault="00B6077E" w:rsidP="00B6077E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As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atividades propostas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 neste roteiro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deverão ser realizadas diretamente em seu portfólio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>. Nele, você encontrará os mesmos campos (espaços, tabelas, mapas de empatia etc.) apresentados aqui para fazer suas anotações e reflexões.</w:t>
                      </w:r>
                    </w:p>
                    <w:p w14:paraId="12A48320" w14:textId="77777777" w:rsidR="00B6077E" w:rsidRPr="00294CBB" w:rsidRDefault="00B6077E" w:rsidP="00B6077E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Portanto,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para cada atividade proposta, vá ao seu portfólio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, identifique a Semana e a Aula correspondente e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registre suas respostas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CDCCBB1" wp14:editId="5D7F0331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2861945" cy="595630"/>
            <wp:effectExtent l="0" t="0" r="0" b="0"/>
            <wp:wrapNone/>
            <wp:docPr id="1056835238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5238" name="Imagem 2" descr="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700CC" w14:textId="77777777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84271EB" w14:textId="77777777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24D8177" w14:textId="77777777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3D2333CC" w14:textId="77777777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7623797" w14:textId="77777777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8FD98DB" w14:textId="77777777" w:rsidR="00B6077E" w:rsidRDefault="00B6077E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7E5EC5C" w14:textId="77777777" w:rsidR="00BA6D59" w:rsidRDefault="00BA6D59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C49C706" w14:textId="064388DB" w:rsidR="0060776C" w:rsidRPr="00454835" w:rsidRDefault="0060776C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FA4DC5" w:rsidRPr="00FA4DC5">
        <w:rPr>
          <w:rFonts w:ascii="Poppins" w:hAnsi="Poppins" w:cs="Poppins"/>
          <w:b/>
          <w:bCs/>
          <w:noProof/>
          <w:sz w:val="32"/>
          <w:szCs w:val="32"/>
        </w:rPr>
        <w:t xml:space="preserve">Priorização de requisitos do </w:t>
      </w:r>
      <w:r w:rsidR="009B4EDF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FA4DC5" w:rsidRPr="00FA4DC5">
        <w:rPr>
          <w:rFonts w:ascii="Poppins" w:hAnsi="Poppins" w:cs="Poppins"/>
          <w:b/>
          <w:bCs/>
          <w:noProof/>
          <w:sz w:val="32"/>
          <w:szCs w:val="32"/>
        </w:rPr>
        <w:t xml:space="preserve">rojeto </w:t>
      </w:r>
      <w:r w:rsidR="009B4EDF">
        <w:rPr>
          <w:rFonts w:ascii="Poppins" w:hAnsi="Poppins" w:cs="Poppins"/>
          <w:b/>
          <w:bCs/>
          <w:noProof/>
          <w:sz w:val="32"/>
          <w:szCs w:val="32"/>
        </w:rPr>
        <w:t>m</w:t>
      </w:r>
      <w:r w:rsidR="00FA4DC5" w:rsidRPr="00FA4DC5">
        <w:rPr>
          <w:rFonts w:ascii="Poppins" w:hAnsi="Poppins" w:cs="Poppins"/>
          <w:b/>
          <w:bCs/>
          <w:noProof/>
          <w:sz w:val="32"/>
          <w:szCs w:val="32"/>
        </w:rPr>
        <w:t>ultidisciplinar</w:t>
      </w:r>
    </w:p>
    <w:p w14:paraId="65650FF6" w14:textId="77777777" w:rsidR="0060776C" w:rsidRPr="00814E58" w:rsidRDefault="0060776C" w:rsidP="00395B38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395B38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34699727" w14:textId="1DB7E8B5" w:rsidR="00395B38" w:rsidRDefault="00FA4DC5" w:rsidP="00D43260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FA4DC5">
        <w:rPr>
          <w:rFonts w:ascii="Poppins Light" w:hAnsi="Poppins Light" w:cs="Poppins Light"/>
          <w:noProof/>
        </w:rPr>
        <w:t xml:space="preserve">Priorizar os requisitos do </w:t>
      </w:r>
      <w:r w:rsidR="009B4EDF">
        <w:rPr>
          <w:rFonts w:ascii="Poppins Light" w:hAnsi="Poppins Light" w:cs="Poppins Light"/>
          <w:noProof/>
        </w:rPr>
        <w:t>p</w:t>
      </w:r>
      <w:r w:rsidRPr="00FA4DC5">
        <w:rPr>
          <w:rFonts w:ascii="Poppins Light" w:hAnsi="Poppins Light" w:cs="Poppins Light"/>
          <w:noProof/>
        </w:rPr>
        <w:t xml:space="preserve">rojeto </w:t>
      </w:r>
      <w:r w:rsidR="009B4EDF">
        <w:rPr>
          <w:rFonts w:ascii="Poppins Light" w:hAnsi="Poppins Light" w:cs="Poppins Light"/>
          <w:noProof/>
        </w:rPr>
        <w:t>m</w:t>
      </w:r>
      <w:r w:rsidRPr="00FA4DC5">
        <w:rPr>
          <w:rFonts w:ascii="Poppins Light" w:hAnsi="Poppins Light" w:cs="Poppins Light"/>
          <w:noProof/>
        </w:rPr>
        <w:t>ultidisciplinar, incentivando a colaboração e o trabalho em equipe.</w:t>
      </w:r>
    </w:p>
    <w:p w14:paraId="49775868" w14:textId="77777777" w:rsidR="00FA4DC5" w:rsidRPr="00FA4DC5" w:rsidRDefault="00FA4DC5" w:rsidP="00FA4DC5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Pr="00814E58" w:rsidRDefault="00E227A8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05AA346F" w14:textId="05368450" w:rsidR="007F149B" w:rsidRDefault="00AD7B81" w:rsidP="007F149B">
      <w:pPr>
        <w:pStyle w:val="PargrafodaLista"/>
        <w:numPr>
          <w:ilvl w:val="0"/>
          <w:numId w:val="1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Anotações da aula 1: </w:t>
      </w:r>
      <w:r w:rsidRPr="00AD7B81">
        <w:rPr>
          <w:rFonts w:ascii="Poppins Light" w:hAnsi="Poppins Light" w:cs="Poppins Light"/>
          <w:noProof/>
        </w:rPr>
        <w:t xml:space="preserve">Roteiro </w:t>
      </w:r>
      <w:r>
        <w:rPr>
          <w:rFonts w:ascii="Poppins Light" w:hAnsi="Poppins Light" w:cs="Poppins Light"/>
          <w:noProof/>
        </w:rPr>
        <w:t>d</w:t>
      </w:r>
      <w:r w:rsidRPr="00AD7B81">
        <w:rPr>
          <w:rFonts w:ascii="Poppins Light" w:hAnsi="Poppins Light" w:cs="Poppins Light"/>
          <w:noProof/>
        </w:rPr>
        <w:t xml:space="preserve">e Atividade Prática da </w:t>
      </w:r>
      <w:r w:rsidR="009B4EDF">
        <w:rPr>
          <w:rFonts w:ascii="Poppins Light" w:hAnsi="Poppins Light" w:cs="Poppins Light"/>
          <w:noProof/>
        </w:rPr>
        <w:t>a</w:t>
      </w:r>
      <w:r w:rsidRPr="00AD7B81">
        <w:rPr>
          <w:rFonts w:ascii="Poppins Light" w:hAnsi="Poppins Light" w:cs="Poppins Light"/>
          <w:noProof/>
        </w:rPr>
        <w:t>ula 1, que contém a tabela com as notas autoadesivas coladas, referente</w:t>
      </w:r>
      <w:r w:rsidR="009B4EDF">
        <w:rPr>
          <w:rFonts w:ascii="Poppins Light" w:hAnsi="Poppins Light" w:cs="Poppins Light"/>
          <w:noProof/>
        </w:rPr>
        <w:t>s</w:t>
      </w:r>
      <w:r w:rsidRPr="00AD7B81">
        <w:rPr>
          <w:rFonts w:ascii="Poppins Light" w:hAnsi="Poppins Light" w:cs="Poppins Light"/>
          <w:noProof/>
        </w:rPr>
        <w:t xml:space="preserve"> à classificação dos requisitos funcionais e não funcionais levantados </w:t>
      </w:r>
      <w:r>
        <w:rPr>
          <w:rFonts w:ascii="Poppins Light" w:hAnsi="Poppins Light" w:cs="Poppins Light"/>
          <w:noProof/>
        </w:rPr>
        <w:t xml:space="preserve">para o </w:t>
      </w:r>
      <w:r w:rsidR="009B4EDF">
        <w:rPr>
          <w:rFonts w:ascii="Poppins Light" w:hAnsi="Poppins Light" w:cs="Poppins Light"/>
          <w:noProof/>
        </w:rPr>
        <w:t>p</w:t>
      </w:r>
      <w:r>
        <w:rPr>
          <w:rFonts w:ascii="Poppins Light" w:hAnsi="Poppins Light" w:cs="Poppins Light"/>
          <w:noProof/>
        </w:rPr>
        <w:t xml:space="preserve">rojeto </w:t>
      </w:r>
      <w:r w:rsidR="009B4EDF">
        <w:rPr>
          <w:rFonts w:ascii="Poppins Light" w:hAnsi="Poppins Light" w:cs="Poppins Light"/>
          <w:noProof/>
        </w:rPr>
        <w:t>m</w:t>
      </w:r>
      <w:r>
        <w:rPr>
          <w:rFonts w:ascii="Poppins Light" w:hAnsi="Poppins Light" w:cs="Poppins Light"/>
          <w:noProof/>
        </w:rPr>
        <w:t>ultidisiciplinar;</w:t>
      </w:r>
    </w:p>
    <w:p w14:paraId="568CC6A0" w14:textId="4B170116" w:rsidR="00B05793" w:rsidRDefault="00B05793" w:rsidP="007F149B">
      <w:pPr>
        <w:pStyle w:val="PargrafodaLista"/>
        <w:numPr>
          <w:ilvl w:val="0"/>
          <w:numId w:val="1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Roteiro de Atividade Prática da aula 2 impresso;</w:t>
      </w:r>
    </w:p>
    <w:p w14:paraId="71D39450" w14:textId="3005E83A" w:rsidR="00B05793" w:rsidRDefault="00B05793" w:rsidP="007F149B">
      <w:pPr>
        <w:pStyle w:val="PargrafodaLista"/>
        <w:numPr>
          <w:ilvl w:val="0"/>
          <w:numId w:val="1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Fita adesiva (opcional).</w:t>
      </w:r>
    </w:p>
    <w:p w14:paraId="2468B158" w14:textId="1C0ACA41" w:rsidR="00C91768" w:rsidRPr="007F149B" w:rsidRDefault="00C91768" w:rsidP="007F149B">
      <w:pPr>
        <w:spacing w:line="276" w:lineRule="auto"/>
        <w:jc w:val="both"/>
        <w:rPr>
          <w:rFonts w:ascii="Poppins Light" w:hAnsi="Poppins Light" w:cs="Poppins Light"/>
          <w:noProof/>
        </w:rPr>
      </w:pPr>
    </w:p>
    <w:p w14:paraId="3D645F11" w14:textId="77777777" w:rsidR="00B6077E" w:rsidRDefault="00B6077E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br w:type="page"/>
      </w:r>
    </w:p>
    <w:p w14:paraId="0ED21B0B" w14:textId="6C8174A2" w:rsidR="00E227A8" w:rsidRPr="00814E58" w:rsidRDefault="00E227A8" w:rsidP="00395B3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lastRenderedPageBreak/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395B38">
      <w:pPr>
        <w:ind w:left="357"/>
        <w:jc w:val="both"/>
        <w:rPr>
          <w:rFonts w:ascii="Poppins Light" w:hAnsi="Poppins Light" w:cs="Poppins Light"/>
          <w:noProof/>
        </w:rPr>
      </w:pPr>
    </w:p>
    <w:p w14:paraId="2A5CEEF3" w14:textId="03930F2D" w:rsidR="000C4F57" w:rsidRDefault="000C4F57" w:rsidP="00AD7B8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C4F57">
        <w:rPr>
          <w:rFonts w:ascii="Poppins Light" w:hAnsi="Poppins Light" w:cs="Poppins Light"/>
          <w:noProof/>
        </w:rPr>
        <w:t xml:space="preserve">Reúnam-se com o grupo do </w:t>
      </w:r>
      <w:r w:rsidR="007F2A68">
        <w:rPr>
          <w:rFonts w:ascii="Poppins Light" w:hAnsi="Poppins Light" w:cs="Poppins Light"/>
          <w:noProof/>
        </w:rPr>
        <w:t xml:space="preserve">seu </w:t>
      </w:r>
      <w:r w:rsidR="009B4EDF">
        <w:rPr>
          <w:rFonts w:ascii="Poppins Light" w:hAnsi="Poppins Light" w:cs="Poppins Light"/>
          <w:noProof/>
        </w:rPr>
        <w:t>p</w:t>
      </w:r>
      <w:r w:rsidRPr="000C4F57">
        <w:rPr>
          <w:rFonts w:ascii="Poppins Light" w:hAnsi="Poppins Light" w:cs="Poppins Light"/>
          <w:noProof/>
        </w:rPr>
        <w:t xml:space="preserve">rojeto </w:t>
      </w:r>
      <w:r w:rsidR="009B4EDF">
        <w:rPr>
          <w:rFonts w:ascii="Poppins Light" w:hAnsi="Poppins Light" w:cs="Poppins Light"/>
          <w:noProof/>
        </w:rPr>
        <w:t>m</w:t>
      </w:r>
      <w:r w:rsidRPr="000C4F57">
        <w:rPr>
          <w:rFonts w:ascii="Poppins Light" w:hAnsi="Poppins Light" w:cs="Poppins Light"/>
          <w:noProof/>
        </w:rPr>
        <w:t>ultidisciplinar</w:t>
      </w:r>
      <w:r w:rsidR="009B4EDF">
        <w:rPr>
          <w:rFonts w:ascii="Poppins Light" w:hAnsi="Poppins Light" w:cs="Poppins Light"/>
          <w:noProof/>
        </w:rPr>
        <w:t>.</w:t>
      </w:r>
      <w:r w:rsidRPr="000C4F57">
        <w:rPr>
          <w:rFonts w:ascii="Poppins Light" w:hAnsi="Poppins Light" w:cs="Poppins Light"/>
          <w:noProof/>
        </w:rPr>
        <w:t xml:space="preserve"> </w:t>
      </w:r>
    </w:p>
    <w:p w14:paraId="14BBEA8D" w14:textId="68DBD3AD" w:rsidR="00AD7B81" w:rsidRPr="00AD7B81" w:rsidRDefault="000C4F57" w:rsidP="00AD7B8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Verifiquem</w:t>
      </w:r>
      <w:r w:rsidR="00AD7B81" w:rsidRPr="00AD7B81">
        <w:rPr>
          <w:rFonts w:ascii="Poppins Light" w:hAnsi="Poppins Light" w:cs="Poppins Light"/>
          <w:noProof/>
        </w:rPr>
        <w:t xml:space="preserve"> o Roteiro </w:t>
      </w:r>
      <w:r w:rsidR="009B4EDF">
        <w:rPr>
          <w:rFonts w:ascii="Poppins Light" w:hAnsi="Poppins Light" w:cs="Poppins Light"/>
          <w:noProof/>
        </w:rPr>
        <w:t>d</w:t>
      </w:r>
      <w:r w:rsidR="00AD7B81" w:rsidRPr="00AD7B81">
        <w:rPr>
          <w:rFonts w:ascii="Poppins Light" w:hAnsi="Poppins Light" w:cs="Poppins Light"/>
          <w:noProof/>
        </w:rPr>
        <w:t xml:space="preserve">e Atividade Prática da </w:t>
      </w:r>
      <w:r w:rsidR="009B4EDF">
        <w:rPr>
          <w:rFonts w:ascii="Poppins Light" w:hAnsi="Poppins Light" w:cs="Poppins Light"/>
          <w:noProof/>
        </w:rPr>
        <w:t>a</w:t>
      </w:r>
      <w:r w:rsidR="00AD7B81" w:rsidRPr="00AD7B81">
        <w:rPr>
          <w:rFonts w:ascii="Poppins Light" w:hAnsi="Poppins Light" w:cs="Poppins Light"/>
          <w:noProof/>
        </w:rPr>
        <w:t xml:space="preserve">ula 1, que contém a tabela com as notas </w:t>
      </w:r>
      <w:r w:rsidR="00AD7B81">
        <w:rPr>
          <w:rFonts w:ascii="Poppins Light" w:hAnsi="Poppins Light" w:cs="Poppins Light"/>
          <w:noProof/>
        </w:rPr>
        <w:t>auto</w:t>
      </w:r>
      <w:r w:rsidR="00AD7B81" w:rsidRPr="00AD7B81">
        <w:rPr>
          <w:rFonts w:ascii="Poppins Light" w:hAnsi="Poppins Light" w:cs="Poppins Light"/>
          <w:noProof/>
        </w:rPr>
        <w:t>adesivas coladas, referente</w:t>
      </w:r>
      <w:r w:rsidR="009B4EDF">
        <w:rPr>
          <w:rFonts w:ascii="Poppins Light" w:hAnsi="Poppins Light" w:cs="Poppins Light"/>
          <w:noProof/>
        </w:rPr>
        <w:t>s</w:t>
      </w:r>
      <w:r w:rsidR="00AD7B81" w:rsidRPr="00AD7B81">
        <w:rPr>
          <w:rFonts w:ascii="Poppins Light" w:hAnsi="Poppins Light" w:cs="Poppins Light"/>
          <w:noProof/>
        </w:rPr>
        <w:t xml:space="preserve"> à classificação dos requisitos funcionais e não funcionais levantados na aula anterior. Cada grupo deve ter a sua tabela.</w:t>
      </w:r>
    </w:p>
    <w:p w14:paraId="66622BA6" w14:textId="03D33985" w:rsidR="00AD7B81" w:rsidRPr="00AD7B81" w:rsidRDefault="00AD7B81" w:rsidP="00AD7B8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AD7B81">
        <w:rPr>
          <w:rFonts w:ascii="Poppins Light" w:hAnsi="Poppins Light" w:cs="Poppins Light"/>
          <w:noProof/>
        </w:rPr>
        <w:t xml:space="preserve">Organizem suas notas </w:t>
      </w:r>
      <w:r>
        <w:rPr>
          <w:rFonts w:ascii="Poppins Light" w:hAnsi="Poppins Light" w:cs="Poppins Light"/>
          <w:noProof/>
        </w:rPr>
        <w:t>auto</w:t>
      </w:r>
      <w:r w:rsidRPr="00AD7B81">
        <w:rPr>
          <w:rFonts w:ascii="Poppins Light" w:hAnsi="Poppins Light" w:cs="Poppins Light"/>
          <w:noProof/>
        </w:rPr>
        <w:t xml:space="preserve">adesivas em uma área comum e revisitem cada requisito. </w:t>
      </w:r>
    </w:p>
    <w:p w14:paraId="19D10111" w14:textId="641DA53C" w:rsidR="00AD7B81" w:rsidRDefault="00AD7B81" w:rsidP="00AD7B8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Leiam</w:t>
      </w:r>
      <w:r w:rsidR="007F2A68">
        <w:rPr>
          <w:rFonts w:ascii="Poppins Light" w:hAnsi="Poppins Light" w:cs="Poppins Light"/>
          <w:noProof/>
        </w:rPr>
        <w:t>, n</w:t>
      </w:r>
      <w:r>
        <w:rPr>
          <w:rFonts w:ascii="Poppins Light" w:hAnsi="Poppins Light" w:cs="Poppins Light"/>
          <w:noProof/>
        </w:rPr>
        <w:t xml:space="preserve">a tabela de </w:t>
      </w:r>
      <w:r w:rsidRPr="00AD7B81">
        <w:rPr>
          <w:rFonts w:ascii="Poppins Light" w:hAnsi="Poppins Light" w:cs="Poppins Light"/>
          <w:noProof/>
        </w:rPr>
        <w:t xml:space="preserve">classificação </w:t>
      </w:r>
      <w:r w:rsidR="007F2A68">
        <w:rPr>
          <w:rFonts w:ascii="Poppins Light" w:hAnsi="Poppins Light" w:cs="Poppins Light"/>
          <w:noProof/>
        </w:rPr>
        <w:t>de requisitos</w:t>
      </w:r>
      <w:r w:rsidR="00FD40C3">
        <w:rPr>
          <w:rFonts w:ascii="Poppins Light" w:hAnsi="Poppins Light" w:cs="Poppins Light"/>
          <w:noProof/>
        </w:rPr>
        <w:t xml:space="preserve"> (abaixo),</w:t>
      </w:r>
      <w:r w:rsidR="007F2A68">
        <w:rPr>
          <w:rFonts w:ascii="Poppins Light" w:hAnsi="Poppins Light" w:cs="Poppins Light"/>
          <w:noProof/>
        </w:rPr>
        <w:t xml:space="preserve"> o que é cada uma das 4 categorias – “</w:t>
      </w:r>
      <w:r w:rsidR="006536CE">
        <w:rPr>
          <w:rFonts w:ascii="Poppins Light" w:hAnsi="Poppins Light" w:cs="Poppins Light"/>
          <w:noProof/>
        </w:rPr>
        <w:t>d</w:t>
      </w:r>
      <w:r w:rsidR="007F2A68">
        <w:rPr>
          <w:rFonts w:ascii="Poppins Light" w:hAnsi="Poppins Light" w:cs="Poppins Light"/>
          <w:noProof/>
        </w:rPr>
        <w:t>eve ter”, “</w:t>
      </w:r>
      <w:r w:rsidR="006536CE">
        <w:rPr>
          <w:rFonts w:ascii="Poppins Light" w:hAnsi="Poppins Light" w:cs="Poppins Light"/>
          <w:noProof/>
        </w:rPr>
        <w:t>d</w:t>
      </w:r>
      <w:r w:rsidR="007F2A68">
        <w:rPr>
          <w:rFonts w:ascii="Poppins Light" w:hAnsi="Poppins Light" w:cs="Poppins Light"/>
          <w:noProof/>
        </w:rPr>
        <w:t>everia ter”, “</w:t>
      </w:r>
      <w:r w:rsidR="006536CE">
        <w:rPr>
          <w:rFonts w:ascii="Poppins Light" w:hAnsi="Poppins Light" w:cs="Poppins Light"/>
          <w:noProof/>
        </w:rPr>
        <w:t>p</w:t>
      </w:r>
      <w:r w:rsidR="007F2A68">
        <w:rPr>
          <w:rFonts w:ascii="Poppins Light" w:hAnsi="Poppins Light" w:cs="Poppins Light"/>
          <w:noProof/>
        </w:rPr>
        <w:t>oderia ter” e “</w:t>
      </w:r>
      <w:r w:rsidR="006536CE">
        <w:rPr>
          <w:rFonts w:ascii="Poppins Light" w:hAnsi="Poppins Light" w:cs="Poppins Light"/>
          <w:noProof/>
        </w:rPr>
        <w:t>n</w:t>
      </w:r>
      <w:r w:rsidR="007F2A68">
        <w:rPr>
          <w:rFonts w:ascii="Poppins Light" w:hAnsi="Poppins Light" w:cs="Poppins Light"/>
          <w:noProof/>
        </w:rPr>
        <w:t xml:space="preserve">ão terá”. Em seguida, </w:t>
      </w:r>
      <w:r w:rsidRPr="00AD7B81">
        <w:rPr>
          <w:rFonts w:ascii="Poppins Light" w:hAnsi="Poppins Light" w:cs="Poppins Light"/>
          <w:noProof/>
        </w:rPr>
        <w:t xml:space="preserve">transfiram </w:t>
      </w:r>
      <w:r w:rsidR="007F2A68">
        <w:rPr>
          <w:rFonts w:ascii="Poppins Light" w:hAnsi="Poppins Light" w:cs="Poppins Light"/>
          <w:noProof/>
        </w:rPr>
        <w:t>su</w:t>
      </w:r>
      <w:r w:rsidRPr="00AD7B81">
        <w:rPr>
          <w:rFonts w:ascii="Poppins Light" w:hAnsi="Poppins Light" w:cs="Poppins Light"/>
          <w:noProof/>
        </w:rPr>
        <w:t xml:space="preserve">as notas </w:t>
      </w:r>
      <w:r w:rsidR="000C4F57">
        <w:rPr>
          <w:rFonts w:ascii="Poppins Light" w:hAnsi="Poppins Light" w:cs="Poppins Light"/>
          <w:noProof/>
        </w:rPr>
        <w:t>auto</w:t>
      </w:r>
      <w:r w:rsidRPr="00AD7B81">
        <w:rPr>
          <w:rFonts w:ascii="Poppins Light" w:hAnsi="Poppins Light" w:cs="Poppins Light"/>
          <w:noProof/>
        </w:rPr>
        <w:t>adesivas para as colunas</w:t>
      </w:r>
      <w:r w:rsidR="007F2A68">
        <w:rPr>
          <w:rFonts w:ascii="Poppins Light" w:hAnsi="Poppins Light" w:cs="Poppins Light"/>
          <w:noProof/>
        </w:rPr>
        <w:t xml:space="preserve"> de acordo com a classificação </w:t>
      </w:r>
      <w:r w:rsidR="00242CFC">
        <w:rPr>
          <w:rFonts w:ascii="Poppins Light" w:hAnsi="Poppins Light" w:cs="Poppins Light"/>
          <w:noProof/>
        </w:rPr>
        <w:t>que</w:t>
      </w:r>
      <w:r w:rsidR="007F2A68">
        <w:rPr>
          <w:rFonts w:ascii="Poppins Light" w:hAnsi="Poppins Light" w:cs="Poppins Light"/>
          <w:noProof/>
        </w:rPr>
        <w:t xml:space="preserve"> julgarem mais </w:t>
      </w:r>
      <w:r w:rsidR="00242CFC">
        <w:rPr>
          <w:rFonts w:ascii="Poppins Light" w:hAnsi="Poppins Light" w:cs="Poppins Light"/>
          <w:noProof/>
        </w:rPr>
        <w:t>adequada.</w:t>
      </w:r>
    </w:p>
    <w:p w14:paraId="2067366A" w14:textId="113ABC89" w:rsidR="006320B8" w:rsidRDefault="006320B8" w:rsidP="006320B8">
      <w:pPr>
        <w:spacing w:line="276" w:lineRule="auto"/>
        <w:ind w:left="360"/>
        <w:jc w:val="both"/>
        <w:rPr>
          <w:rFonts w:ascii="Poppins Light" w:hAnsi="Poppins Light" w:cs="Poppins Light"/>
          <w:b/>
          <w:bCs/>
          <w:noProof/>
        </w:rPr>
      </w:pPr>
    </w:p>
    <w:p w14:paraId="2EC9429E" w14:textId="4E62AAFF" w:rsidR="006320B8" w:rsidRPr="003717B4" w:rsidRDefault="003717B4" w:rsidP="003717B4">
      <w:pPr>
        <w:spacing w:line="276" w:lineRule="auto"/>
        <w:jc w:val="center"/>
        <w:rPr>
          <w:rFonts w:ascii="Poppins Light" w:hAnsi="Poppins Light" w:cs="Poppins Light"/>
          <w:b/>
          <w:bCs/>
          <w:noProof/>
        </w:rPr>
      </w:pPr>
      <w:r w:rsidRPr="003717B4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anchor distT="0" distB="0" distL="114300" distR="114300" simplePos="0" relativeHeight="251663360" behindDoc="0" locked="0" layoutInCell="1" allowOverlap="1" wp14:anchorId="7AF34F23" wp14:editId="64051BF0">
            <wp:simplePos x="0" y="0"/>
            <wp:positionH relativeFrom="column">
              <wp:posOffset>4086225</wp:posOffset>
            </wp:positionH>
            <wp:positionV relativeFrom="paragraph">
              <wp:posOffset>862965</wp:posOffset>
            </wp:positionV>
            <wp:extent cx="1800000" cy="381818"/>
            <wp:effectExtent l="0" t="0" r="0" b="0"/>
            <wp:wrapTopAndBottom/>
            <wp:docPr id="2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2A68" w:rsidRPr="003717B4">
        <w:rPr>
          <w:rFonts w:ascii="Poppins Light" w:hAnsi="Poppins Light" w:cs="Poppins Light"/>
          <w:b/>
          <w:bCs/>
          <w:noProof/>
        </w:rPr>
        <w:t>Antes de inciarem a execução da atividade</w:t>
      </w:r>
      <w:r>
        <w:rPr>
          <w:rFonts w:ascii="Poppins Light" w:hAnsi="Poppins Light" w:cs="Poppins Light"/>
          <w:b/>
          <w:bCs/>
          <w:noProof/>
        </w:rPr>
        <w:t xml:space="preserve"> (preenchendo a tabela abaixo desta)</w:t>
      </w:r>
      <w:r w:rsidR="006536CE">
        <w:rPr>
          <w:rFonts w:ascii="Poppins Light" w:hAnsi="Poppins Light" w:cs="Poppins Light"/>
          <w:b/>
          <w:bCs/>
          <w:noProof/>
        </w:rPr>
        <w:t>,</w:t>
      </w:r>
      <w:r w:rsidR="007F2A68" w:rsidRPr="003717B4">
        <w:rPr>
          <w:rFonts w:ascii="Poppins Light" w:hAnsi="Poppins Light" w:cs="Poppins Light"/>
          <w:b/>
          <w:bCs/>
          <w:noProof/>
        </w:rPr>
        <w:t xml:space="preserve"> v</w:t>
      </w:r>
      <w:r w:rsidR="006320B8" w:rsidRPr="003717B4">
        <w:rPr>
          <w:rFonts w:ascii="Poppins Light" w:hAnsi="Poppins Light" w:cs="Poppins Light"/>
          <w:b/>
          <w:bCs/>
          <w:noProof/>
        </w:rPr>
        <w:t>eja</w:t>
      </w:r>
      <w:r w:rsidR="007F2A68" w:rsidRPr="003717B4">
        <w:rPr>
          <w:rFonts w:ascii="Poppins Light" w:hAnsi="Poppins Light" w:cs="Poppins Light"/>
          <w:b/>
          <w:bCs/>
          <w:noProof/>
        </w:rPr>
        <w:t>m</w:t>
      </w:r>
      <w:r w:rsidR="006320B8" w:rsidRPr="003717B4">
        <w:rPr>
          <w:rFonts w:ascii="Poppins Light" w:hAnsi="Poppins Light" w:cs="Poppins Light"/>
          <w:b/>
          <w:bCs/>
          <w:noProof/>
        </w:rPr>
        <w:t xml:space="preserve"> um exemplo preenchido</w:t>
      </w:r>
      <w:r>
        <w:rPr>
          <w:rFonts w:ascii="Poppins Light" w:hAnsi="Poppins Light" w:cs="Poppins Light"/>
          <w:b/>
          <w:bCs/>
          <w:noProof/>
        </w:rPr>
        <w:t>, para um p</w:t>
      </w:r>
      <w:r w:rsidR="006320B8" w:rsidRPr="003717B4">
        <w:rPr>
          <w:rFonts w:ascii="Poppins Light" w:hAnsi="Poppins Light" w:cs="Poppins Light"/>
          <w:b/>
          <w:bCs/>
          <w:noProof/>
        </w:rPr>
        <w:t>rojeto de</w:t>
      </w:r>
      <w:r w:rsidR="00166C7E" w:rsidRPr="003717B4">
        <w:rPr>
          <w:rFonts w:ascii="Poppins Light" w:hAnsi="Poppins Light" w:cs="Poppins Light"/>
          <w:b/>
          <w:bCs/>
          <w:noProof/>
        </w:rPr>
        <w:t xml:space="preserve"> festa de</w:t>
      </w:r>
      <w:r w:rsidR="006320B8" w:rsidRPr="003717B4">
        <w:rPr>
          <w:rFonts w:ascii="Poppins Light" w:hAnsi="Poppins Light" w:cs="Poppins Light"/>
          <w:b/>
          <w:bCs/>
          <w:noProof/>
        </w:rPr>
        <w:t xml:space="preserve"> formatura do ensino técnico</w:t>
      </w:r>
    </w:p>
    <w:p w14:paraId="051A695B" w14:textId="61014A3D" w:rsidR="008B0311" w:rsidRDefault="008B0311">
      <w:pPr>
        <w:rPr>
          <w:rFonts w:ascii="Poppins Light" w:hAnsi="Poppins Light" w:cs="Poppins Light"/>
          <w:b/>
          <w:bCs/>
          <w:noProof/>
        </w:rPr>
      </w:pPr>
      <w:r>
        <w:rPr>
          <w:rFonts w:ascii="Poppins Light" w:hAnsi="Poppins Light" w:cs="Poppins Light"/>
          <w:b/>
          <w:bCs/>
          <w:noProof/>
        </w:rPr>
        <w:br w:type="page"/>
      </w:r>
    </w:p>
    <w:p w14:paraId="0989F37D" w14:textId="77777777" w:rsidR="66E4FBF5" w:rsidRDefault="66E4FBF5" w:rsidP="66E4FBF5">
      <w:pPr>
        <w:spacing w:line="276" w:lineRule="auto"/>
        <w:jc w:val="center"/>
        <w:rPr>
          <w:rFonts w:ascii="Poppins Light" w:hAnsi="Poppins Light" w:cs="Poppins Light"/>
          <w:b/>
          <w:bCs/>
          <w:noProof/>
        </w:rPr>
      </w:pPr>
    </w:p>
    <w:tbl>
      <w:tblPr>
        <w:tblStyle w:val="Tabelacomgrade"/>
        <w:tblW w:w="999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522"/>
        <w:gridCol w:w="2522"/>
        <w:gridCol w:w="2467"/>
      </w:tblGrid>
      <w:tr w:rsidR="007F2A68" w:rsidRPr="00AD7B81" w14:paraId="3E7778E6" w14:textId="77777777" w:rsidTr="00B6682D">
        <w:trPr>
          <w:trHeight w:val="406"/>
        </w:trPr>
        <w:tc>
          <w:tcPr>
            <w:tcW w:w="9992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38A21E76" w14:textId="68E33045" w:rsidR="007F2A68" w:rsidRPr="00AD7B81" w:rsidRDefault="007F2A68" w:rsidP="005C05D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TABELA DE CLASSIFICAÇÃO DE REQUISITOS</w:t>
            </w:r>
          </w:p>
        </w:tc>
      </w:tr>
      <w:tr w:rsidR="006320B8" w:rsidRPr="00AD7B81" w14:paraId="17AAD730" w14:textId="77777777" w:rsidTr="005C05D9">
        <w:trPr>
          <w:trHeight w:val="406"/>
        </w:trPr>
        <w:tc>
          <w:tcPr>
            <w:tcW w:w="2481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36AA0376" w14:textId="77777777" w:rsidR="006320B8" w:rsidRPr="00AD7B81" w:rsidRDefault="006320B8" w:rsidP="005C05D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DEVE TER</w:t>
            </w:r>
          </w:p>
        </w:tc>
        <w:tc>
          <w:tcPr>
            <w:tcW w:w="2522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33539BA9" w14:textId="77777777" w:rsidR="006320B8" w:rsidRPr="00AD7B81" w:rsidRDefault="006320B8" w:rsidP="005C05D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DEVERIA TER</w:t>
            </w:r>
          </w:p>
        </w:tc>
        <w:tc>
          <w:tcPr>
            <w:tcW w:w="2522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29877B69" w14:textId="77777777" w:rsidR="006320B8" w:rsidRPr="00AD7B81" w:rsidRDefault="006320B8" w:rsidP="005C05D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PODERIA TER</w:t>
            </w:r>
          </w:p>
        </w:tc>
        <w:tc>
          <w:tcPr>
            <w:tcW w:w="2467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4D963CE4" w14:textId="77777777" w:rsidR="006320B8" w:rsidRPr="00AD7B81" w:rsidRDefault="006320B8" w:rsidP="005C05D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NÃO TERÁ</w:t>
            </w:r>
          </w:p>
        </w:tc>
      </w:tr>
      <w:tr w:rsidR="006320B8" w:rsidRPr="006320B8" w14:paraId="11B7742D" w14:textId="77777777" w:rsidTr="005C05D9">
        <w:trPr>
          <w:trHeight w:val="1019"/>
        </w:trPr>
        <w:tc>
          <w:tcPr>
            <w:tcW w:w="2481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100E168B" w14:textId="6DAD8372" w:rsidR="006320B8" w:rsidRPr="003717B4" w:rsidRDefault="006320B8" w:rsidP="005C05D9">
            <w:pPr>
              <w:jc w:val="center"/>
              <w:rPr>
                <w:rFonts w:ascii="Poppins" w:hAnsi="Poppins" w:cs="Poppins"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essenciais que devem ser atendidos para o sucesso do projeto.</w:t>
            </w:r>
          </w:p>
        </w:tc>
        <w:tc>
          <w:tcPr>
            <w:tcW w:w="2522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07839EA1" w14:textId="1CCDEE35" w:rsidR="006320B8" w:rsidRPr="003717B4" w:rsidRDefault="006320B8" w:rsidP="005C05D9">
            <w:pPr>
              <w:jc w:val="center"/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desejáveis que trazem valor, mas não são críticos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.</w:t>
            </w:r>
          </w:p>
        </w:tc>
        <w:tc>
          <w:tcPr>
            <w:tcW w:w="2522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5F692894" w14:textId="45BEF4E3" w:rsidR="006320B8" w:rsidRPr="003717B4" w:rsidRDefault="006320B8" w:rsidP="005C05D9">
            <w:pPr>
              <w:jc w:val="center"/>
              <w:rPr>
                <w:rFonts w:ascii="Poppins" w:hAnsi="Poppins" w:cs="Poppins"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que podem ser considerados se houver tempo e recursos disponíveis.</w:t>
            </w:r>
          </w:p>
        </w:tc>
        <w:tc>
          <w:tcPr>
            <w:tcW w:w="2467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6046A867" w14:textId="4F53F966" w:rsidR="006320B8" w:rsidRPr="003717B4" w:rsidRDefault="006320B8" w:rsidP="005C05D9">
            <w:pPr>
              <w:jc w:val="center"/>
              <w:rPr>
                <w:rFonts w:ascii="Poppins" w:hAnsi="Poppins" w:cs="Poppins"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que foram decididos como não necessários para este projeto.</w:t>
            </w:r>
          </w:p>
        </w:tc>
      </w:tr>
      <w:tr w:rsidR="006320B8" w:rsidRPr="006320B8" w14:paraId="2AC07196" w14:textId="77777777" w:rsidTr="006320B8">
        <w:trPr>
          <w:trHeight w:val="4291"/>
        </w:trPr>
        <w:tc>
          <w:tcPr>
            <w:tcW w:w="2481" w:type="dxa"/>
            <w:tcBorders>
              <w:top w:val="dashSmallGap" w:sz="4" w:space="0" w:color="auto"/>
            </w:tcBorders>
          </w:tcPr>
          <w:p w14:paraId="18DB7E13" w14:textId="77777777" w:rsidR="006320B8" w:rsidRPr="006320B8" w:rsidRDefault="006320B8" w:rsidP="00166C7E">
            <w:pPr>
              <w:pStyle w:val="PargrafodaLista"/>
              <w:numPr>
                <w:ilvl w:val="0"/>
                <w:numId w:val="20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Reserva do espaço para o evento</w:t>
            </w:r>
          </w:p>
          <w:p w14:paraId="4335B87A" w14:textId="77777777" w:rsidR="006320B8" w:rsidRPr="006320B8" w:rsidRDefault="006320B8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37806B68" w14:textId="77777777" w:rsidR="006320B8" w:rsidRPr="006320B8" w:rsidRDefault="006320B8" w:rsidP="00166C7E">
            <w:pPr>
              <w:pStyle w:val="PargrafodaLista"/>
              <w:numPr>
                <w:ilvl w:val="0"/>
                <w:numId w:val="20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Distribuição de convites</w:t>
            </w:r>
          </w:p>
          <w:p w14:paraId="22435633" w14:textId="77777777" w:rsidR="006320B8" w:rsidRPr="006320B8" w:rsidRDefault="006320B8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45F0A662" w14:textId="54A539B7" w:rsidR="006320B8" w:rsidRPr="006320B8" w:rsidRDefault="006320B8" w:rsidP="00166C7E">
            <w:pPr>
              <w:pStyle w:val="PargrafodaLista"/>
              <w:numPr>
                <w:ilvl w:val="0"/>
                <w:numId w:val="20"/>
              </w:numPr>
              <w:rPr>
                <w:rFonts w:ascii="Poppins Light" w:hAnsi="Poppins Light" w:cs="Poppins Light"/>
                <w:b/>
                <w:bCs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Cronograma da cerimônia de entrega de diplomas</w:t>
            </w:r>
          </w:p>
        </w:tc>
        <w:tc>
          <w:tcPr>
            <w:tcW w:w="2522" w:type="dxa"/>
            <w:tcBorders>
              <w:top w:val="dashSmallGap" w:sz="4" w:space="0" w:color="auto"/>
            </w:tcBorders>
          </w:tcPr>
          <w:p w14:paraId="415E84E2" w14:textId="77777777" w:rsid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Música ao vivo durante a festa</w:t>
            </w:r>
          </w:p>
          <w:p w14:paraId="7775975A" w14:textId="77777777" w:rsidR="00166C7E" w:rsidRPr="006320B8" w:rsidRDefault="00166C7E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621CAA97" w14:textId="77777777" w:rsid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Decoração temática</w:t>
            </w:r>
          </w:p>
          <w:p w14:paraId="7F2D2D04" w14:textId="77777777" w:rsidR="00166C7E" w:rsidRPr="00166C7E" w:rsidRDefault="00166C7E" w:rsidP="00166C7E">
            <w:pPr>
              <w:pStyle w:val="PargrafodaLista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56C5D946" w14:textId="77777777" w:rsidR="00166C7E" w:rsidRPr="006320B8" w:rsidRDefault="00166C7E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3C2BD4BE" w14:textId="00C9508E" w:rsidR="006320B8" w:rsidRP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Lanches variados</w:t>
            </w:r>
          </w:p>
        </w:tc>
        <w:tc>
          <w:tcPr>
            <w:tcW w:w="2522" w:type="dxa"/>
            <w:tcBorders>
              <w:top w:val="dashSmallGap" w:sz="4" w:space="0" w:color="auto"/>
            </w:tcBorders>
          </w:tcPr>
          <w:p w14:paraId="24DDA4A8" w14:textId="77777777" w:rsid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Painéis fotográficos para fotos</w:t>
            </w:r>
          </w:p>
          <w:p w14:paraId="250BDB9E" w14:textId="77777777" w:rsidR="00166C7E" w:rsidRPr="006320B8" w:rsidRDefault="00166C7E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66028C1B" w14:textId="77777777" w:rsid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Espelhos para fotos</w:t>
            </w:r>
          </w:p>
          <w:p w14:paraId="2C4E1415" w14:textId="77777777" w:rsidR="00166C7E" w:rsidRPr="006320B8" w:rsidRDefault="00166C7E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788D6060" w14:textId="0AC5E82A" w:rsidR="006320B8" w:rsidRP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Doces decorados para a mesa de festa</w:t>
            </w:r>
          </w:p>
        </w:tc>
        <w:tc>
          <w:tcPr>
            <w:tcW w:w="2467" w:type="dxa"/>
            <w:tcBorders>
              <w:top w:val="dashSmallGap" w:sz="4" w:space="0" w:color="auto"/>
            </w:tcBorders>
          </w:tcPr>
          <w:p w14:paraId="7C3DB120" w14:textId="77777777" w:rsid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Lembrancinhas para os convidados</w:t>
            </w:r>
          </w:p>
          <w:p w14:paraId="1F2F362A" w14:textId="77777777" w:rsidR="00166C7E" w:rsidRPr="006320B8" w:rsidRDefault="00166C7E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65C114B4" w14:textId="77777777" w:rsid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Buffet de pratos quentes</w:t>
            </w:r>
          </w:p>
          <w:p w14:paraId="633FAF24" w14:textId="77777777" w:rsidR="00166C7E" w:rsidRPr="006320B8" w:rsidRDefault="00166C7E" w:rsidP="00166C7E">
            <w:pPr>
              <w:pStyle w:val="PargrafodaLista"/>
              <w:ind w:left="360"/>
              <w:rPr>
                <w:rFonts w:ascii="Poppins Light" w:hAnsi="Poppins Light" w:cs="Poppins Light"/>
                <w:noProof/>
                <w:sz w:val="22"/>
                <w:szCs w:val="22"/>
              </w:rPr>
            </w:pPr>
          </w:p>
          <w:p w14:paraId="62B73D88" w14:textId="3B4435CD" w:rsidR="006320B8" w:rsidRPr="006320B8" w:rsidRDefault="006320B8" w:rsidP="00166C7E">
            <w:pPr>
              <w:pStyle w:val="PargrafodaLista"/>
              <w:numPr>
                <w:ilvl w:val="0"/>
                <w:numId w:val="21"/>
              </w:numPr>
              <w:rPr>
                <w:rFonts w:ascii="Poppins Light" w:hAnsi="Poppins Light" w:cs="Poppins Light"/>
                <w:noProof/>
                <w:sz w:val="22"/>
                <w:szCs w:val="22"/>
              </w:rPr>
            </w:pPr>
            <w:r w:rsidRPr="006320B8">
              <w:rPr>
                <w:rFonts w:ascii="Poppins Light" w:hAnsi="Poppins Light" w:cs="Poppins Light"/>
                <w:noProof/>
                <w:sz w:val="22"/>
                <w:szCs w:val="22"/>
              </w:rPr>
              <w:t>Brindes personalizados</w:t>
            </w:r>
          </w:p>
        </w:tc>
      </w:tr>
    </w:tbl>
    <w:p w14:paraId="7111F826" w14:textId="77777777" w:rsidR="00873316" w:rsidRDefault="00873316" w:rsidP="007F2A68">
      <w:pPr>
        <w:spacing w:line="276" w:lineRule="auto"/>
        <w:jc w:val="both"/>
        <w:rPr>
          <w:rFonts w:ascii="Poppins Light" w:hAnsi="Poppins Light" w:cs="Poppins Light"/>
          <w:noProof/>
        </w:rPr>
      </w:pPr>
    </w:p>
    <w:p w14:paraId="461392F7" w14:textId="77777777" w:rsidR="00873316" w:rsidRDefault="00873316">
      <w:p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br w:type="page"/>
      </w:r>
    </w:p>
    <w:p w14:paraId="1C476A48" w14:textId="600CD7CD" w:rsidR="00FD40C3" w:rsidRPr="00FD40C3" w:rsidRDefault="003717B4" w:rsidP="00FD40C3">
      <w:pPr>
        <w:spacing w:line="276" w:lineRule="auto"/>
        <w:jc w:val="center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FD40C3">
        <w:rPr>
          <w:rFonts w:ascii="Poppins Light" w:hAnsi="Poppins Light" w:cs="Poppins Light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620790D1" wp14:editId="6031DC0E">
            <wp:simplePos x="0" y="0"/>
            <wp:positionH relativeFrom="margin">
              <wp:align>left</wp:align>
            </wp:positionH>
            <wp:positionV relativeFrom="paragraph">
              <wp:posOffset>131445</wp:posOffset>
            </wp:positionV>
            <wp:extent cx="1692910" cy="359410"/>
            <wp:effectExtent l="0" t="0" r="2540" b="2540"/>
            <wp:wrapTopAndBottom/>
            <wp:docPr id="1800549241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0C3">
        <w:rPr>
          <w:rFonts w:ascii="Poppins Light" w:hAnsi="Poppins Light" w:cs="Poppins Light"/>
          <w:b/>
          <w:bCs/>
          <w:noProof/>
          <w:sz w:val="28"/>
          <w:szCs w:val="28"/>
          <w:u w:val="single"/>
        </w:rPr>
        <w:t>Agora é sua vez</w:t>
      </w:r>
    </w:p>
    <w:tbl>
      <w:tblPr>
        <w:tblStyle w:val="Tabelacomgrade"/>
        <w:tblW w:w="999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522"/>
        <w:gridCol w:w="2522"/>
        <w:gridCol w:w="2467"/>
      </w:tblGrid>
      <w:tr w:rsidR="007F2A68" w:rsidRPr="00AD7B81" w14:paraId="30A0EF9B" w14:textId="77777777" w:rsidTr="66E4FBF5">
        <w:trPr>
          <w:trHeight w:val="300"/>
        </w:trPr>
        <w:tc>
          <w:tcPr>
            <w:tcW w:w="9992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57E2BE07" w14:textId="2F4F6377" w:rsidR="007F2A68" w:rsidRPr="00AD7B81" w:rsidRDefault="007F2A68" w:rsidP="00A86E9E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TABELA DE CLASSIFICAÇÃO DE REQUISITOS</w:t>
            </w:r>
          </w:p>
        </w:tc>
      </w:tr>
      <w:tr w:rsidR="007F2A68" w:rsidRPr="00AD7B81" w14:paraId="4203C102" w14:textId="77777777" w:rsidTr="66E4FBF5">
        <w:trPr>
          <w:trHeight w:val="300"/>
        </w:trPr>
        <w:tc>
          <w:tcPr>
            <w:tcW w:w="2481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00EBCBC8" w14:textId="76D7507F" w:rsidR="007F2A68" w:rsidRPr="00AD7B81" w:rsidRDefault="007F2A68" w:rsidP="00A86E9E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DEVE TER</w:t>
            </w:r>
          </w:p>
        </w:tc>
        <w:tc>
          <w:tcPr>
            <w:tcW w:w="2522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70F55FF7" w14:textId="77777777" w:rsidR="007F2A68" w:rsidRPr="00AD7B81" w:rsidRDefault="007F2A68" w:rsidP="00A86E9E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DEVERIA TER</w:t>
            </w:r>
          </w:p>
        </w:tc>
        <w:tc>
          <w:tcPr>
            <w:tcW w:w="2522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106F7C4C" w14:textId="77777777" w:rsidR="007F2A68" w:rsidRPr="00AD7B81" w:rsidRDefault="007F2A68" w:rsidP="00A86E9E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PODERIA TER</w:t>
            </w:r>
          </w:p>
        </w:tc>
        <w:tc>
          <w:tcPr>
            <w:tcW w:w="2467" w:type="dxa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20002E7A" w14:textId="77777777" w:rsidR="007F2A68" w:rsidRPr="00AD7B81" w:rsidRDefault="007F2A68" w:rsidP="00A86E9E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</w:pPr>
            <w:r w:rsidRPr="00AD7B81">
              <w:rPr>
                <w:rFonts w:ascii="Poppins" w:hAnsi="Poppins" w:cs="Poppins"/>
                <w:b/>
                <w:bCs/>
                <w:noProof/>
                <w:sz w:val="28"/>
                <w:szCs w:val="28"/>
              </w:rPr>
              <w:t>NÃO TERÁ</w:t>
            </w:r>
          </w:p>
        </w:tc>
      </w:tr>
      <w:tr w:rsidR="007F2A68" w:rsidRPr="006320B8" w14:paraId="3F1B4CBE" w14:textId="77777777" w:rsidTr="66E4FBF5">
        <w:trPr>
          <w:trHeight w:val="300"/>
        </w:trPr>
        <w:tc>
          <w:tcPr>
            <w:tcW w:w="2481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25103688" w14:textId="77E69768" w:rsidR="007F2A68" w:rsidRPr="003717B4" w:rsidRDefault="007F2A68" w:rsidP="00A86E9E">
            <w:pPr>
              <w:jc w:val="center"/>
              <w:rPr>
                <w:rFonts w:ascii="Poppins" w:hAnsi="Poppins" w:cs="Poppins"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essenciais que devem ser atendidos para o sucesso do projeto.</w:t>
            </w:r>
          </w:p>
        </w:tc>
        <w:tc>
          <w:tcPr>
            <w:tcW w:w="2522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7A08B9D9" w14:textId="6619F4F1" w:rsidR="007F2A68" w:rsidRPr="003717B4" w:rsidRDefault="007F2A68" w:rsidP="00A86E9E">
            <w:pPr>
              <w:jc w:val="center"/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desejáveis que trazem valor, mas não são críticos</w:t>
            </w:r>
          </w:p>
        </w:tc>
        <w:tc>
          <w:tcPr>
            <w:tcW w:w="2522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3BCEADBF" w14:textId="280A1C4C" w:rsidR="007F2A68" w:rsidRPr="003717B4" w:rsidRDefault="007F2A68" w:rsidP="00A86E9E">
            <w:pPr>
              <w:jc w:val="center"/>
              <w:rPr>
                <w:rFonts w:ascii="Poppins" w:hAnsi="Poppins" w:cs="Poppins"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que podem ser considerados se houver tempo e recursos disponíveis.</w:t>
            </w:r>
          </w:p>
        </w:tc>
        <w:tc>
          <w:tcPr>
            <w:tcW w:w="2467" w:type="dxa"/>
            <w:tcBorders>
              <w:top w:val="single" w:sz="12" w:space="0" w:color="auto"/>
              <w:bottom w:val="dashSmallGap" w:sz="4" w:space="0" w:color="auto"/>
            </w:tcBorders>
            <w:vAlign w:val="center"/>
          </w:tcPr>
          <w:p w14:paraId="02EC523B" w14:textId="16527C40" w:rsidR="007F2A68" w:rsidRPr="003717B4" w:rsidRDefault="007F2A68" w:rsidP="00A86E9E">
            <w:pPr>
              <w:jc w:val="center"/>
              <w:rPr>
                <w:rFonts w:ascii="Poppins" w:hAnsi="Poppins" w:cs="Poppins"/>
                <w:noProof/>
                <w:sz w:val="20"/>
                <w:szCs w:val="20"/>
              </w:rPr>
            </w:pPr>
            <w:r w:rsidRPr="003717B4">
              <w:rPr>
                <w:rFonts w:ascii="Poppins" w:hAnsi="Poppins" w:cs="Poppins"/>
                <w:noProof/>
                <w:sz w:val="20"/>
                <w:szCs w:val="20"/>
                <w:u w:val="single"/>
              </w:rPr>
              <w:t>Definição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 xml:space="preserve">: </w:t>
            </w:r>
            <w:r w:rsidR="00A6416F">
              <w:rPr>
                <w:rFonts w:ascii="Poppins" w:hAnsi="Poppins" w:cs="Poppins"/>
                <w:noProof/>
                <w:sz w:val="20"/>
                <w:szCs w:val="20"/>
              </w:rPr>
              <w:t>r</w:t>
            </w:r>
            <w:r w:rsidRPr="003717B4">
              <w:rPr>
                <w:rFonts w:ascii="Poppins" w:hAnsi="Poppins" w:cs="Poppins"/>
                <w:noProof/>
                <w:sz w:val="20"/>
                <w:szCs w:val="20"/>
              </w:rPr>
              <w:t>equisitos que foram decididos como não necessários para este projeto.</w:t>
            </w:r>
          </w:p>
        </w:tc>
      </w:tr>
      <w:tr w:rsidR="007F2A68" w14:paraId="5C5C7529" w14:textId="77777777" w:rsidTr="66E4FBF5">
        <w:trPr>
          <w:trHeight w:val="300"/>
        </w:trPr>
        <w:tc>
          <w:tcPr>
            <w:tcW w:w="2481" w:type="dxa"/>
            <w:tcBorders>
              <w:top w:val="dashSmallGap" w:sz="4" w:space="0" w:color="auto"/>
            </w:tcBorders>
          </w:tcPr>
          <w:p w14:paraId="155BEE6B" w14:textId="77777777" w:rsidR="007F2A68" w:rsidRPr="00AD7B81" w:rsidRDefault="007F2A68" w:rsidP="00A86E9E">
            <w:pPr>
              <w:spacing w:line="276" w:lineRule="auto"/>
              <w:jc w:val="both"/>
              <w:rPr>
                <w:rFonts w:ascii="Poppins Light" w:hAnsi="Poppins Light" w:cs="Poppins Light"/>
                <w:b/>
                <w:bCs/>
                <w:noProof/>
              </w:rPr>
            </w:pPr>
          </w:p>
        </w:tc>
        <w:tc>
          <w:tcPr>
            <w:tcW w:w="2522" w:type="dxa"/>
            <w:tcBorders>
              <w:top w:val="dashSmallGap" w:sz="4" w:space="0" w:color="auto"/>
            </w:tcBorders>
          </w:tcPr>
          <w:p w14:paraId="02D63DBD" w14:textId="77777777" w:rsidR="007F2A68" w:rsidRPr="00AD7B81" w:rsidRDefault="007F2A68" w:rsidP="00A86E9E">
            <w:pPr>
              <w:spacing w:line="276" w:lineRule="auto"/>
              <w:jc w:val="both"/>
              <w:rPr>
                <w:rFonts w:ascii="Poppins Light" w:hAnsi="Poppins Light" w:cs="Poppins Light"/>
                <w:b/>
                <w:bCs/>
                <w:noProof/>
              </w:rPr>
            </w:pPr>
          </w:p>
        </w:tc>
        <w:tc>
          <w:tcPr>
            <w:tcW w:w="2522" w:type="dxa"/>
            <w:tcBorders>
              <w:top w:val="dashSmallGap" w:sz="4" w:space="0" w:color="auto"/>
            </w:tcBorders>
          </w:tcPr>
          <w:p w14:paraId="700B3E58" w14:textId="77777777" w:rsidR="007F2A68" w:rsidRPr="00AD7B81" w:rsidRDefault="007F2A68" w:rsidP="00A86E9E">
            <w:pPr>
              <w:spacing w:line="276" w:lineRule="auto"/>
              <w:jc w:val="both"/>
              <w:rPr>
                <w:rFonts w:ascii="Poppins Light" w:hAnsi="Poppins Light" w:cs="Poppins Light"/>
                <w:b/>
                <w:bCs/>
                <w:noProof/>
              </w:rPr>
            </w:pPr>
          </w:p>
        </w:tc>
        <w:tc>
          <w:tcPr>
            <w:tcW w:w="2467" w:type="dxa"/>
            <w:tcBorders>
              <w:top w:val="dashSmallGap" w:sz="4" w:space="0" w:color="auto"/>
            </w:tcBorders>
          </w:tcPr>
          <w:p w14:paraId="7A63A922" w14:textId="77777777" w:rsidR="007F2A68" w:rsidRPr="00AD7B81" w:rsidRDefault="007F2A68" w:rsidP="00A86E9E">
            <w:pPr>
              <w:spacing w:line="276" w:lineRule="auto"/>
              <w:jc w:val="both"/>
              <w:rPr>
                <w:rFonts w:ascii="Poppins Light" w:hAnsi="Poppins Light" w:cs="Poppins Light"/>
                <w:b/>
                <w:bCs/>
                <w:noProof/>
              </w:rPr>
            </w:pPr>
          </w:p>
        </w:tc>
      </w:tr>
    </w:tbl>
    <w:p w14:paraId="58CEBDAE" w14:textId="77777777" w:rsidR="00873316" w:rsidRDefault="00873316" w:rsidP="00873316">
      <w:pPr>
        <w:spacing w:line="276" w:lineRule="auto"/>
        <w:ind w:left="360"/>
        <w:jc w:val="both"/>
        <w:rPr>
          <w:rFonts w:ascii="Poppins Light" w:hAnsi="Poppins Light" w:cs="Poppins Light"/>
          <w:noProof/>
        </w:rPr>
      </w:pPr>
    </w:p>
    <w:p w14:paraId="58B34E21" w14:textId="000D3102" w:rsidR="00873316" w:rsidRDefault="00873316" w:rsidP="00873316">
      <w:pPr>
        <w:spacing w:line="276" w:lineRule="auto"/>
        <w:ind w:left="360"/>
        <w:jc w:val="both"/>
        <w:rPr>
          <w:rFonts w:ascii="Poppins Light" w:hAnsi="Poppins Light" w:cs="Poppins Light"/>
          <w:noProof/>
        </w:rPr>
      </w:pPr>
      <w:r w:rsidRPr="006320B8">
        <w:rPr>
          <w:rFonts w:ascii="Poppins Light" w:hAnsi="Poppins Light" w:cs="Poppins Light"/>
          <w:noProof/>
        </w:rPr>
        <w:drawing>
          <wp:anchor distT="0" distB="0" distL="114300" distR="114300" simplePos="0" relativeHeight="251658240" behindDoc="0" locked="0" layoutInCell="1" allowOverlap="1" wp14:anchorId="0E0AF13F" wp14:editId="4202054B">
            <wp:simplePos x="0" y="0"/>
            <wp:positionH relativeFrom="column">
              <wp:posOffset>228600</wp:posOffset>
            </wp:positionH>
            <wp:positionV relativeFrom="paragraph">
              <wp:posOffset>87630</wp:posOffset>
            </wp:positionV>
            <wp:extent cx="1499999" cy="360000"/>
            <wp:effectExtent l="0" t="0" r="5080" b="2540"/>
            <wp:wrapNone/>
            <wp:docPr id="2028871907" name="Imagem 1" descr="Desenho de uma pesso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1907" name="Imagem 1" descr="Desenho de uma pessoa&#10;&#10;Descrição gerada automaticamente com confiança baix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999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99BCD" w14:textId="6B0D80A5" w:rsidR="00AD7B81" w:rsidRPr="00AD7B81" w:rsidRDefault="00AD7B81" w:rsidP="00873316">
      <w:pPr>
        <w:spacing w:line="276" w:lineRule="auto"/>
        <w:ind w:left="360"/>
        <w:jc w:val="both"/>
        <w:rPr>
          <w:rFonts w:ascii="Poppins Light" w:hAnsi="Poppins Light" w:cs="Poppins Light"/>
          <w:noProof/>
        </w:rPr>
      </w:pPr>
    </w:p>
    <w:p w14:paraId="0B6C0FF4" w14:textId="798FDDD9" w:rsidR="00AD7B81" w:rsidRPr="00166C7E" w:rsidRDefault="00AD7B81" w:rsidP="006320B8">
      <w:pPr>
        <w:spacing w:line="276" w:lineRule="auto"/>
        <w:ind w:left="360"/>
        <w:jc w:val="both"/>
        <w:rPr>
          <w:rFonts w:ascii="Poppins Light" w:hAnsi="Poppins Light" w:cs="Poppins Light"/>
          <w:noProof/>
          <w:u w:val="single"/>
        </w:rPr>
      </w:pPr>
      <w:r w:rsidRPr="00166C7E">
        <w:rPr>
          <w:rFonts w:ascii="Poppins Light" w:hAnsi="Poppins Light" w:cs="Poppins Light"/>
          <w:b/>
          <w:bCs/>
          <w:noProof/>
          <w:u w:val="single"/>
        </w:rPr>
        <w:t xml:space="preserve">Dicas para </w:t>
      </w:r>
      <w:r w:rsidR="00166C7E">
        <w:rPr>
          <w:rFonts w:ascii="Poppins Light" w:hAnsi="Poppins Light" w:cs="Poppins Light"/>
          <w:b/>
          <w:bCs/>
          <w:noProof/>
          <w:u w:val="single"/>
        </w:rPr>
        <w:t>o preenchimento e discussão em grupo</w:t>
      </w:r>
      <w:r w:rsidRPr="00166C7E">
        <w:rPr>
          <w:rFonts w:ascii="Poppins Light" w:hAnsi="Poppins Light" w:cs="Poppins Light"/>
          <w:b/>
          <w:bCs/>
          <w:noProof/>
          <w:u w:val="single"/>
        </w:rPr>
        <w:t>:</w:t>
      </w:r>
    </w:p>
    <w:p w14:paraId="4BACC9EC" w14:textId="11C653E5" w:rsidR="00AD7B81" w:rsidRDefault="00AD7B81" w:rsidP="00166C7E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66C7E">
        <w:rPr>
          <w:rFonts w:ascii="Poppins Light" w:hAnsi="Poppins Light" w:cs="Poppins Light"/>
          <w:b/>
          <w:bCs/>
          <w:noProof/>
        </w:rPr>
        <w:t>Deve ter:</w:t>
      </w:r>
      <w:r w:rsidRPr="00166C7E">
        <w:rPr>
          <w:rFonts w:ascii="Poppins Light" w:hAnsi="Poppins Light" w:cs="Poppins Light"/>
          <w:noProof/>
        </w:rPr>
        <w:t xml:space="preserve"> Perguntem-se: </w:t>
      </w:r>
      <w:r w:rsidR="00A6416F">
        <w:rPr>
          <w:rFonts w:ascii="Poppins Light" w:hAnsi="Poppins Light" w:cs="Poppins Light"/>
          <w:noProof/>
        </w:rPr>
        <w:t>o</w:t>
      </w:r>
      <w:r w:rsidRPr="00166C7E">
        <w:rPr>
          <w:rFonts w:ascii="Poppins Light" w:hAnsi="Poppins Light" w:cs="Poppins Light"/>
          <w:noProof/>
        </w:rPr>
        <w:t xml:space="preserve"> que é indispensável para o projeto?</w:t>
      </w:r>
    </w:p>
    <w:p w14:paraId="3ECB4B1C" w14:textId="41358212" w:rsidR="00AD7B81" w:rsidRDefault="00AD7B81" w:rsidP="00166C7E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66C7E">
        <w:rPr>
          <w:rFonts w:ascii="Poppins Light" w:hAnsi="Poppins Light" w:cs="Poppins Light"/>
          <w:b/>
          <w:bCs/>
          <w:noProof/>
        </w:rPr>
        <w:t>Deveria ter:</w:t>
      </w:r>
      <w:r w:rsidRPr="00166C7E">
        <w:rPr>
          <w:rFonts w:ascii="Poppins Light" w:hAnsi="Poppins Light" w:cs="Poppins Light"/>
          <w:noProof/>
        </w:rPr>
        <w:t xml:space="preserve"> Perguntem-se: </w:t>
      </w:r>
      <w:r w:rsidR="00A6416F">
        <w:rPr>
          <w:rFonts w:ascii="Poppins Light" w:hAnsi="Poppins Light" w:cs="Poppins Light"/>
          <w:noProof/>
        </w:rPr>
        <w:t>o</w:t>
      </w:r>
      <w:r w:rsidRPr="00166C7E">
        <w:rPr>
          <w:rFonts w:ascii="Poppins Light" w:hAnsi="Poppins Light" w:cs="Poppins Light"/>
          <w:noProof/>
        </w:rPr>
        <w:t xml:space="preserve"> que seria útil, mas não obrigatório?</w:t>
      </w:r>
    </w:p>
    <w:p w14:paraId="180D4BFD" w14:textId="08367E76" w:rsidR="00AD7B81" w:rsidRPr="00166C7E" w:rsidRDefault="00AD7B81" w:rsidP="00166C7E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66C7E">
        <w:rPr>
          <w:rFonts w:ascii="Poppins Light" w:hAnsi="Poppins Light" w:cs="Poppins Light"/>
          <w:b/>
          <w:bCs/>
          <w:noProof/>
        </w:rPr>
        <w:t>Poderia ter:</w:t>
      </w:r>
      <w:r w:rsidRPr="00166C7E">
        <w:rPr>
          <w:rFonts w:ascii="Poppins Light" w:hAnsi="Poppins Light" w:cs="Poppins Light"/>
          <w:noProof/>
        </w:rPr>
        <w:t xml:space="preserve"> Perguntem-se: </w:t>
      </w:r>
      <w:r w:rsidR="00A6416F">
        <w:rPr>
          <w:rFonts w:ascii="Poppins Light" w:hAnsi="Poppins Light" w:cs="Poppins Light"/>
          <w:noProof/>
        </w:rPr>
        <w:t>o</w:t>
      </w:r>
      <w:r w:rsidRPr="00166C7E">
        <w:rPr>
          <w:rFonts w:ascii="Poppins Light" w:hAnsi="Poppins Light" w:cs="Poppins Light"/>
          <w:noProof/>
        </w:rPr>
        <w:t xml:space="preserve"> que poderia ser adicionado se houver tempo? </w:t>
      </w:r>
    </w:p>
    <w:p w14:paraId="5128E214" w14:textId="1D872185" w:rsidR="00AD7B81" w:rsidRPr="00166C7E" w:rsidRDefault="00AD7B81" w:rsidP="00166C7E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66C7E">
        <w:rPr>
          <w:rFonts w:ascii="Poppins Light" w:hAnsi="Poppins Light" w:cs="Poppins Light"/>
          <w:b/>
          <w:bCs/>
          <w:noProof/>
        </w:rPr>
        <w:t>Não terá:</w:t>
      </w:r>
      <w:r w:rsidRPr="00166C7E">
        <w:rPr>
          <w:rFonts w:ascii="Poppins Light" w:hAnsi="Poppins Light" w:cs="Poppins Light"/>
          <w:noProof/>
        </w:rPr>
        <w:t xml:space="preserve"> Perguntem-se: </w:t>
      </w:r>
      <w:r w:rsidR="00A6416F">
        <w:rPr>
          <w:rFonts w:ascii="Poppins Light" w:hAnsi="Poppins Light" w:cs="Poppins Light"/>
          <w:noProof/>
        </w:rPr>
        <w:t>o</w:t>
      </w:r>
      <w:r w:rsidRPr="00166C7E">
        <w:rPr>
          <w:rFonts w:ascii="Poppins Light" w:hAnsi="Poppins Light" w:cs="Poppins Light"/>
          <w:noProof/>
        </w:rPr>
        <w:t xml:space="preserve"> que foi considerado desnecessário?</w:t>
      </w:r>
    </w:p>
    <w:p w14:paraId="7D0DC17A" w14:textId="4B25EED9" w:rsidR="006320B8" w:rsidRDefault="006320B8" w:rsidP="006320B8">
      <w:pPr>
        <w:spacing w:line="276" w:lineRule="auto"/>
        <w:ind w:left="360"/>
        <w:jc w:val="both"/>
        <w:rPr>
          <w:rFonts w:ascii="Poppins Light" w:hAnsi="Poppins Light" w:cs="Poppins Light"/>
          <w:noProof/>
        </w:rPr>
      </w:pPr>
    </w:p>
    <w:p w14:paraId="66892319" w14:textId="77777777" w:rsidR="00942C84" w:rsidRPr="00A7559B" w:rsidRDefault="00942C84" w:rsidP="00942C84">
      <w:pPr>
        <w:spacing w:line="276" w:lineRule="auto"/>
        <w:ind w:left="360"/>
        <w:jc w:val="both"/>
        <w:rPr>
          <w:rFonts w:ascii="Poppins Light" w:hAnsi="Poppins Light" w:cs="Poppins Light"/>
          <w:b/>
          <w:bCs/>
          <w:noProof/>
          <w:sz w:val="22"/>
          <w:szCs w:val="22"/>
        </w:rPr>
      </w:pPr>
      <w:r w:rsidRPr="00A7559B">
        <w:rPr>
          <w:rFonts w:ascii="Poppins Light" w:hAnsi="Poppins Light" w:cs="Poppins Light"/>
          <w:b/>
          <w:bCs/>
          <w:noProof/>
          <w:sz w:val="22"/>
          <w:szCs w:val="22"/>
        </w:rPr>
        <w:t>Oque é indispensável para o projeto?</w:t>
      </w:r>
    </w:p>
    <w:p w14:paraId="5DCC5BCA" w14:textId="7CA2A77E" w:rsidR="008E7D76" w:rsidRPr="008E7D76" w:rsidRDefault="00942C84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  <w:r w:rsidRPr="00A7559B">
        <w:rPr>
          <w:rFonts w:ascii="Poppins Light" w:hAnsi="Poppins Light" w:cs="Poppins Light"/>
          <w:b/>
          <w:bCs/>
          <w:noProof/>
          <w:sz w:val="22"/>
          <w:szCs w:val="22"/>
        </w:rPr>
        <w:t>R:</w:t>
      </w:r>
      <w:r>
        <w:rPr>
          <w:rFonts w:ascii="Poppins Light" w:hAnsi="Poppins Light" w:cs="Poppins Light"/>
          <w:b/>
          <w:bCs/>
          <w:noProof/>
        </w:rPr>
        <w:t xml:space="preserve"> </w:t>
      </w:r>
      <w:r w:rsidRPr="00942C84">
        <w:rPr>
          <w:rFonts w:ascii="Poppins Light" w:hAnsi="Poppins Light" w:cs="Poppins Light"/>
          <w:noProof/>
          <w:sz w:val="22"/>
          <w:szCs w:val="22"/>
        </w:rPr>
        <w:t>Oque consideramos indispensável é a garantia de anonimato dos estudantes no nosso site, que eles não sejam expostos de nenhuma forma</w:t>
      </w:r>
      <w:r>
        <w:rPr>
          <w:rFonts w:ascii="Poppins Light" w:hAnsi="Poppins Light" w:cs="Poppins Light"/>
          <w:noProof/>
          <w:sz w:val="22"/>
          <w:szCs w:val="22"/>
        </w:rPr>
        <w:t xml:space="preserve"> e </w:t>
      </w:r>
      <w:r w:rsidR="008E7D76">
        <w:rPr>
          <w:rFonts w:ascii="Poppins Light" w:hAnsi="Poppins Light" w:cs="Poppins Light"/>
          <w:noProof/>
          <w:sz w:val="22"/>
          <w:szCs w:val="22"/>
        </w:rPr>
        <w:t>o</w:t>
      </w:r>
      <w:r w:rsidR="008E7D76" w:rsidRPr="008E7D76">
        <w:rPr>
          <w:rFonts w:ascii="Poppins Light" w:hAnsi="Poppins Light" w:cs="Poppins Light"/>
          <w:noProof/>
          <w:sz w:val="22"/>
          <w:szCs w:val="22"/>
        </w:rPr>
        <w:t xml:space="preserve"> item </w:t>
      </w:r>
      <w:r w:rsidR="008E7D76" w:rsidRPr="008E7D76">
        <w:rPr>
          <w:rFonts w:ascii="Poppins Light" w:hAnsi="Poppins Light" w:cs="Poppins Light"/>
          <w:b/>
          <w:bCs/>
          <w:noProof/>
          <w:sz w:val="22"/>
          <w:szCs w:val="22"/>
        </w:rPr>
        <w:t>"Mostrar contatos de apoio e emergência"</w:t>
      </w:r>
      <w:r w:rsidR="008E7D76" w:rsidRPr="008E7D76">
        <w:rPr>
          <w:rFonts w:ascii="Poppins Light" w:hAnsi="Poppins Light" w:cs="Poppins Light"/>
          <w:noProof/>
          <w:sz w:val="22"/>
          <w:szCs w:val="22"/>
        </w:rPr>
        <w:t xml:space="preserve">. </w:t>
      </w:r>
      <w:r w:rsidR="008E7D76">
        <w:rPr>
          <w:rFonts w:ascii="Poppins Light" w:hAnsi="Poppins Light" w:cs="Poppins Light"/>
          <w:noProof/>
          <w:sz w:val="22"/>
          <w:szCs w:val="22"/>
        </w:rPr>
        <w:t>Que g</w:t>
      </w:r>
      <w:r w:rsidR="008E7D76" w:rsidRPr="008E7D76">
        <w:rPr>
          <w:rFonts w:ascii="Poppins Light" w:hAnsi="Poppins Light" w:cs="Poppins Light"/>
          <w:noProof/>
          <w:sz w:val="22"/>
          <w:szCs w:val="22"/>
        </w:rPr>
        <w:t>arante ajuda imediata e visível para o estudante em momentos de crise psicológica</w:t>
      </w:r>
      <w:r w:rsidR="008E7D76">
        <w:rPr>
          <w:rFonts w:ascii="Poppins Light" w:hAnsi="Poppins Light" w:cs="Poppins Light"/>
          <w:noProof/>
          <w:sz w:val="22"/>
          <w:szCs w:val="22"/>
        </w:rPr>
        <w:t>, ansiedade,etc.</w:t>
      </w:r>
    </w:p>
    <w:p w14:paraId="36146E31" w14:textId="03EA4F6B" w:rsidR="00942C84" w:rsidRPr="00942C84" w:rsidRDefault="00942C84" w:rsidP="00942C84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</w:p>
    <w:p w14:paraId="48D42E29" w14:textId="77777777" w:rsidR="00942C84" w:rsidRDefault="00942C84" w:rsidP="00942C84">
      <w:pPr>
        <w:spacing w:line="276" w:lineRule="auto"/>
        <w:ind w:left="360"/>
        <w:jc w:val="both"/>
        <w:rPr>
          <w:rFonts w:ascii="Poppins Light" w:hAnsi="Poppins Light" w:cs="Poppins Light"/>
          <w:b/>
          <w:bCs/>
          <w:noProof/>
        </w:rPr>
      </w:pPr>
    </w:p>
    <w:p w14:paraId="0EFBA500" w14:textId="77777777" w:rsidR="00942C84" w:rsidRDefault="00942C84" w:rsidP="00942C84">
      <w:pPr>
        <w:spacing w:line="276" w:lineRule="auto"/>
        <w:ind w:left="360"/>
        <w:jc w:val="both"/>
        <w:rPr>
          <w:rFonts w:ascii="Poppins Light" w:hAnsi="Poppins Light" w:cs="Poppins Light"/>
          <w:b/>
          <w:bCs/>
          <w:noProof/>
          <w:sz w:val="22"/>
          <w:szCs w:val="22"/>
        </w:rPr>
      </w:pPr>
      <w:r>
        <w:rPr>
          <w:rFonts w:ascii="Poppins Light" w:hAnsi="Poppins Light" w:cs="Poppins Light"/>
          <w:b/>
          <w:bCs/>
          <w:noProof/>
          <w:sz w:val="22"/>
          <w:szCs w:val="22"/>
        </w:rPr>
        <w:t>Oque seria útil, mas não obrigatório?</w:t>
      </w:r>
    </w:p>
    <w:p w14:paraId="4705C840" w14:textId="71AD1D93" w:rsidR="008E7D76" w:rsidRDefault="00942C84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  <w:r>
        <w:rPr>
          <w:rFonts w:ascii="Poppins Light" w:hAnsi="Poppins Light" w:cs="Poppins Light"/>
          <w:b/>
          <w:bCs/>
          <w:noProof/>
          <w:sz w:val="22"/>
          <w:szCs w:val="22"/>
        </w:rPr>
        <w:t xml:space="preserve">R:  </w:t>
      </w:r>
      <w:r w:rsidR="008E7D76" w:rsidRPr="008E7D76">
        <w:rPr>
          <w:rFonts w:ascii="Poppins Light" w:hAnsi="Poppins Light" w:cs="Poppins Light"/>
          <w:noProof/>
          <w:sz w:val="22"/>
          <w:szCs w:val="22"/>
        </w:rPr>
        <w:t xml:space="preserve">O item "Permitir pesquisa de conteúdos no site". Facilita </w:t>
      </w:r>
      <w:r w:rsidR="008E7D76">
        <w:rPr>
          <w:rFonts w:ascii="Poppins Light" w:hAnsi="Poppins Light" w:cs="Poppins Light"/>
          <w:noProof/>
          <w:sz w:val="22"/>
          <w:szCs w:val="22"/>
        </w:rPr>
        <w:t xml:space="preserve">muito a </w:t>
      </w:r>
      <w:r w:rsidR="008E7D76" w:rsidRPr="008E7D76">
        <w:rPr>
          <w:rFonts w:ascii="Poppins Light" w:hAnsi="Poppins Light" w:cs="Poppins Light"/>
          <w:noProof/>
          <w:sz w:val="22"/>
          <w:szCs w:val="22"/>
        </w:rPr>
        <w:t>busca rápida por temas específicos sem que o aluno precise navegar por todos os menus.</w:t>
      </w:r>
    </w:p>
    <w:p w14:paraId="163457D2" w14:textId="77777777" w:rsidR="008E7D76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</w:p>
    <w:p w14:paraId="0660CE11" w14:textId="7793F0CD" w:rsidR="008E7D76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b/>
          <w:bCs/>
          <w:noProof/>
          <w:sz w:val="22"/>
          <w:szCs w:val="22"/>
        </w:rPr>
      </w:pPr>
      <w:r>
        <w:rPr>
          <w:rFonts w:ascii="Poppins Light" w:hAnsi="Poppins Light" w:cs="Poppins Light"/>
          <w:b/>
          <w:bCs/>
          <w:noProof/>
          <w:sz w:val="22"/>
          <w:szCs w:val="22"/>
        </w:rPr>
        <w:lastRenderedPageBreak/>
        <w:t>Oque poderia ser adicionado se houver tempo?</w:t>
      </w:r>
    </w:p>
    <w:p w14:paraId="43B88F4D" w14:textId="4035410E" w:rsidR="008E7D76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  <w:r>
        <w:rPr>
          <w:rFonts w:ascii="Poppins Light" w:hAnsi="Poppins Light" w:cs="Poppins Light"/>
          <w:b/>
          <w:bCs/>
          <w:noProof/>
          <w:sz w:val="22"/>
          <w:szCs w:val="22"/>
        </w:rPr>
        <w:t xml:space="preserve">R: </w:t>
      </w:r>
      <w:r w:rsidRPr="008E7D76">
        <w:rPr>
          <w:rFonts w:ascii="Poppins Light" w:hAnsi="Poppins Light" w:cs="Poppins Light"/>
          <w:noProof/>
          <w:sz w:val="22"/>
          <w:szCs w:val="22"/>
        </w:rPr>
        <w:t xml:space="preserve">O item "Permitir comentários ou compartilhamento de experiências". </w:t>
      </w:r>
      <w:r>
        <w:rPr>
          <w:rFonts w:ascii="Poppins Light" w:hAnsi="Poppins Light" w:cs="Poppins Light"/>
          <w:noProof/>
          <w:sz w:val="22"/>
          <w:szCs w:val="22"/>
        </w:rPr>
        <w:t>Ele é</w:t>
      </w:r>
      <w:r w:rsidRPr="008E7D76">
        <w:rPr>
          <w:rFonts w:ascii="Poppins Light" w:hAnsi="Poppins Light" w:cs="Poppins Light"/>
          <w:noProof/>
          <w:sz w:val="22"/>
          <w:szCs w:val="22"/>
        </w:rPr>
        <w:t xml:space="preserve"> ótimo para engajar, mas exige tempo para programar e moderar mensagens.</w:t>
      </w:r>
    </w:p>
    <w:p w14:paraId="6146098B" w14:textId="77777777" w:rsidR="008E7D76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</w:p>
    <w:p w14:paraId="456F5203" w14:textId="7E0F413C" w:rsidR="008E7D76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b/>
          <w:bCs/>
          <w:noProof/>
          <w:sz w:val="22"/>
          <w:szCs w:val="22"/>
        </w:rPr>
      </w:pPr>
      <w:r>
        <w:rPr>
          <w:rFonts w:ascii="Poppins Light" w:hAnsi="Poppins Light" w:cs="Poppins Light"/>
          <w:b/>
          <w:bCs/>
          <w:noProof/>
          <w:sz w:val="22"/>
          <w:szCs w:val="22"/>
        </w:rPr>
        <w:t>Oque é desnecessário?</w:t>
      </w:r>
    </w:p>
    <w:p w14:paraId="2657A1B6" w14:textId="33D46BDE" w:rsidR="00A7559B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  <w:r>
        <w:rPr>
          <w:rFonts w:ascii="Poppins Light" w:hAnsi="Poppins Light" w:cs="Poppins Light"/>
          <w:b/>
          <w:bCs/>
          <w:noProof/>
          <w:sz w:val="22"/>
          <w:szCs w:val="22"/>
        </w:rPr>
        <w:t xml:space="preserve">R: </w:t>
      </w:r>
      <w:r w:rsidRPr="008E7D76">
        <w:rPr>
          <w:rFonts w:ascii="Poppins Light" w:hAnsi="Poppins Light" w:cs="Poppins Light"/>
          <w:noProof/>
          <w:sz w:val="22"/>
          <w:szCs w:val="22"/>
        </w:rPr>
        <w:t>O item "Disponibilizar formulário de contato para dúvidas". Se o aluno quer anonimato, ele não usará um formulário que pede seu nome e e-mail.</w:t>
      </w:r>
    </w:p>
    <w:p w14:paraId="2D2CB54F" w14:textId="77777777" w:rsidR="008E7D76" w:rsidRPr="008E7D76" w:rsidRDefault="008E7D76" w:rsidP="008E7D76">
      <w:pPr>
        <w:spacing w:line="276" w:lineRule="auto"/>
        <w:ind w:left="360"/>
        <w:jc w:val="both"/>
        <w:rPr>
          <w:rFonts w:ascii="Poppins Light" w:hAnsi="Poppins Light" w:cs="Poppins Light"/>
          <w:noProof/>
          <w:sz w:val="22"/>
          <w:szCs w:val="22"/>
        </w:rPr>
      </w:pPr>
    </w:p>
    <w:p w14:paraId="4FA655E3" w14:textId="4B3321BB" w:rsidR="007F149B" w:rsidRDefault="00166C7E" w:rsidP="00166C7E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66C7E">
        <w:rPr>
          <w:rFonts w:ascii="Poppins Light" w:hAnsi="Poppins Light" w:cs="Poppins Light"/>
          <w:noProof/>
        </w:rPr>
        <w:t>Cada grupo deve apresentar suas classificações e reflexões para a turma. Durante a apresentação, expliquem por que classificaram os requisitos da maneira que fizeram e estejam abertos a sugestões e críticas construtivas.</w:t>
      </w:r>
    </w:p>
    <w:sectPr w:rsidR="007F149B" w:rsidSect="00176D5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549AA" w14:textId="77777777" w:rsidR="000842FC" w:rsidRDefault="000842FC">
      <w:r>
        <w:separator/>
      </w:r>
    </w:p>
  </w:endnote>
  <w:endnote w:type="continuationSeparator" w:id="0">
    <w:p w14:paraId="3F5D7351" w14:textId="77777777" w:rsidR="000842FC" w:rsidRDefault="000842FC">
      <w:r>
        <w:continuationSeparator/>
      </w:r>
    </w:p>
  </w:endnote>
  <w:endnote w:type="continuationNotice" w:id="1">
    <w:p w14:paraId="35B70297" w14:textId="77777777" w:rsidR="000842FC" w:rsidRDefault="000842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62414398" w:rsidR="6B43526E" w:rsidRDefault="00A05352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05352">
              <w:rPr>
                <w:rFonts w:ascii="Poppins" w:hAnsi="Poppins" w:cs="Poppins"/>
                <w:sz w:val="20"/>
                <w:szCs w:val="20"/>
              </w:rPr>
              <w:t>[PMD]ANO2B2S12A2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18EF" w14:textId="77777777" w:rsidR="00017F30" w:rsidRDefault="00017F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1613B" w14:textId="77777777" w:rsidR="000842FC" w:rsidRDefault="000842FC">
      <w:r>
        <w:separator/>
      </w:r>
    </w:p>
  </w:footnote>
  <w:footnote w:type="continuationSeparator" w:id="0">
    <w:p w14:paraId="067CFB35" w14:textId="77777777" w:rsidR="000842FC" w:rsidRDefault="000842FC">
      <w:r>
        <w:continuationSeparator/>
      </w:r>
    </w:p>
  </w:footnote>
  <w:footnote w:type="continuationNotice" w:id="1">
    <w:p w14:paraId="22DB30D8" w14:textId="77777777" w:rsidR="000842FC" w:rsidRDefault="000842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4E8C" w14:textId="77777777" w:rsidR="00017F30" w:rsidRDefault="00017F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0C8E68FF" w:rsidR="00E227A8" w:rsidRDefault="00017F30" w:rsidP="00E227A8">
    <w:pPr>
      <w:pStyle w:val="Cabealho"/>
      <w:jc w:val="right"/>
    </w:pPr>
    <w:r>
      <w:rPr>
        <w:noProof/>
      </w:rPr>
      <w:drawing>
        <wp:inline distT="0" distB="0" distL="0" distR="0" wp14:anchorId="4E5EA706" wp14:editId="376ED63A">
          <wp:extent cx="1879203" cy="846001"/>
          <wp:effectExtent l="0" t="0" r="6985" b="0"/>
          <wp:docPr id="907166438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71664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3266" w14:textId="77777777" w:rsidR="00017F30" w:rsidRDefault="00017F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0E2"/>
    <w:multiLevelType w:val="multilevel"/>
    <w:tmpl w:val="32A8E66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D50500E"/>
    <w:multiLevelType w:val="multilevel"/>
    <w:tmpl w:val="F9D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270B"/>
    <w:multiLevelType w:val="multilevel"/>
    <w:tmpl w:val="BEC6250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6F00B81"/>
    <w:multiLevelType w:val="hybridMultilevel"/>
    <w:tmpl w:val="830AB95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E1CE8"/>
    <w:multiLevelType w:val="hybridMultilevel"/>
    <w:tmpl w:val="5350A046"/>
    <w:lvl w:ilvl="0" w:tplc="30D6FF54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16878"/>
    <w:multiLevelType w:val="multilevel"/>
    <w:tmpl w:val="0BA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D6B27"/>
    <w:multiLevelType w:val="hybridMultilevel"/>
    <w:tmpl w:val="E63E5E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123A0C"/>
    <w:multiLevelType w:val="multilevel"/>
    <w:tmpl w:val="18E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180D93"/>
    <w:multiLevelType w:val="multilevel"/>
    <w:tmpl w:val="01FC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1D5E74"/>
    <w:multiLevelType w:val="hybridMultilevel"/>
    <w:tmpl w:val="6CE62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512AA"/>
    <w:multiLevelType w:val="multilevel"/>
    <w:tmpl w:val="4CF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910C6"/>
    <w:multiLevelType w:val="multilevel"/>
    <w:tmpl w:val="849A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70E95"/>
    <w:multiLevelType w:val="hybridMultilevel"/>
    <w:tmpl w:val="54F834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A762B6"/>
    <w:multiLevelType w:val="hybridMultilevel"/>
    <w:tmpl w:val="7D7EB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E31AE"/>
    <w:multiLevelType w:val="hybridMultilevel"/>
    <w:tmpl w:val="1AFA42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B346AA"/>
    <w:multiLevelType w:val="hybridMultilevel"/>
    <w:tmpl w:val="3556A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CE6AF1"/>
    <w:multiLevelType w:val="multilevel"/>
    <w:tmpl w:val="D44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4"/>
  </w:num>
  <w:num w:numId="2" w16cid:durableId="1115713199">
    <w:abstractNumId w:val="6"/>
  </w:num>
  <w:num w:numId="3" w16cid:durableId="1821843517">
    <w:abstractNumId w:val="21"/>
  </w:num>
  <w:num w:numId="4" w16cid:durableId="1682665340">
    <w:abstractNumId w:val="10"/>
  </w:num>
  <w:num w:numId="5" w16cid:durableId="1989556043">
    <w:abstractNumId w:val="16"/>
  </w:num>
  <w:num w:numId="6" w16cid:durableId="900023534">
    <w:abstractNumId w:val="5"/>
  </w:num>
  <w:num w:numId="7" w16cid:durableId="743794193">
    <w:abstractNumId w:val="11"/>
  </w:num>
  <w:num w:numId="8" w16cid:durableId="784423897">
    <w:abstractNumId w:val="14"/>
  </w:num>
  <w:num w:numId="9" w16cid:durableId="24792800">
    <w:abstractNumId w:val="2"/>
  </w:num>
  <w:num w:numId="10" w16cid:durableId="418721711">
    <w:abstractNumId w:val="0"/>
  </w:num>
  <w:num w:numId="11" w16cid:durableId="1031802406">
    <w:abstractNumId w:val="20"/>
  </w:num>
  <w:num w:numId="12" w16cid:durableId="668561140">
    <w:abstractNumId w:val="7"/>
  </w:num>
  <w:num w:numId="13" w16cid:durableId="847522277">
    <w:abstractNumId w:val="13"/>
  </w:num>
  <w:num w:numId="14" w16cid:durableId="917667768">
    <w:abstractNumId w:val="19"/>
  </w:num>
  <w:num w:numId="15" w16cid:durableId="82535688">
    <w:abstractNumId w:val="1"/>
  </w:num>
  <w:num w:numId="16" w16cid:durableId="114452104">
    <w:abstractNumId w:val="9"/>
  </w:num>
  <w:num w:numId="17" w16cid:durableId="1657879962">
    <w:abstractNumId w:val="18"/>
  </w:num>
  <w:num w:numId="18" w16cid:durableId="1521505860">
    <w:abstractNumId w:val="12"/>
  </w:num>
  <w:num w:numId="19" w16cid:durableId="2122452390">
    <w:abstractNumId w:val="3"/>
  </w:num>
  <w:num w:numId="20" w16cid:durableId="279453783">
    <w:abstractNumId w:val="15"/>
  </w:num>
  <w:num w:numId="21" w16cid:durableId="133451179">
    <w:abstractNumId w:val="17"/>
  </w:num>
  <w:num w:numId="22" w16cid:durableId="398538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17F30"/>
    <w:rsid w:val="000278D8"/>
    <w:rsid w:val="00050DC2"/>
    <w:rsid w:val="0005760C"/>
    <w:rsid w:val="000842FC"/>
    <w:rsid w:val="00093C5A"/>
    <w:rsid w:val="000A4E65"/>
    <w:rsid w:val="000B157A"/>
    <w:rsid w:val="000B6D2A"/>
    <w:rsid w:val="000C10C9"/>
    <w:rsid w:val="000C4F57"/>
    <w:rsid w:val="000C6619"/>
    <w:rsid w:val="000F7DE9"/>
    <w:rsid w:val="00124756"/>
    <w:rsid w:val="00145967"/>
    <w:rsid w:val="00160195"/>
    <w:rsid w:val="0016349A"/>
    <w:rsid w:val="00166C7E"/>
    <w:rsid w:val="00176D53"/>
    <w:rsid w:val="001A2D86"/>
    <w:rsid w:val="001A32C9"/>
    <w:rsid w:val="001C335A"/>
    <w:rsid w:val="001C5306"/>
    <w:rsid w:val="001E2C19"/>
    <w:rsid w:val="001E7BC0"/>
    <w:rsid w:val="00233C6E"/>
    <w:rsid w:val="002344C7"/>
    <w:rsid w:val="002372B1"/>
    <w:rsid w:val="00242CFC"/>
    <w:rsid w:val="00252F67"/>
    <w:rsid w:val="00256D8D"/>
    <w:rsid w:val="002632D3"/>
    <w:rsid w:val="00264B6B"/>
    <w:rsid w:val="002C6EC9"/>
    <w:rsid w:val="002D1A6D"/>
    <w:rsid w:val="002D51E3"/>
    <w:rsid w:val="002E6314"/>
    <w:rsid w:val="003009B4"/>
    <w:rsid w:val="0030154E"/>
    <w:rsid w:val="003031BD"/>
    <w:rsid w:val="003365AE"/>
    <w:rsid w:val="00342DAD"/>
    <w:rsid w:val="00367C72"/>
    <w:rsid w:val="003717B4"/>
    <w:rsid w:val="00395B38"/>
    <w:rsid w:val="003C032E"/>
    <w:rsid w:val="003D10AA"/>
    <w:rsid w:val="003D71CA"/>
    <w:rsid w:val="00412153"/>
    <w:rsid w:val="00454835"/>
    <w:rsid w:val="00461D54"/>
    <w:rsid w:val="00464B32"/>
    <w:rsid w:val="004918F2"/>
    <w:rsid w:val="00491C71"/>
    <w:rsid w:val="004A206C"/>
    <w:rsid w:val="004B66A3"/>
    <w:rsid w:val="004E713D"/>
    <w:rsid w:val="004F3FE5"/>
    <w:rsid w:val="00517815"/>
    <w:rsid w:val="00534486"/>
    <w:rsid w:val="0054587F"/>
    <w:rsid w:val="005517B2"/>
    <w:rsid w:val="00585F34"/>
    <w:rsid w:val="0058695D"/>
    <w:rsid w:val="00590674"/>
    <w:rsid w:val="005A5A09"/>
    <w:rsid w:val="005D4A1B"/>
    <w:rsid w:val="005E4165"/>
    <w:rsid w:val="005F44D0"/>
    <w:rsid w:val="005F74BB"/>
    <w:rsid w:val="0060776C"/>
    <w:rsid w:val="006320B8"/>
    <w:rsid w:val="0063273B"/>
    <w:rsid w:val="006536CE"/>
    <w:rsid w:val="00676B29"/>
    <w:rsid w:val="006A2BBD"/>
    <w:rsid w:val="006B3AE9"/>
    <w:rsid w:val="007069D0"/>
    <w:rsid w:val="00726098"/>
    <w:rsid w:val="00736B22"/>
    <w:rsid w:val="00745E3B"/>
    <w:rsid w:val="00755259"/>
    <w:rsid w:val="007671B4"/>
    <w:rsid w:val="00773A8C"/>
    <w:rsid w:val="0078262D"/>
    <w:rsid w:val="007B6ABF"/>
    <w:rsid w:val="007F149B"/>
    <w:rsid w:val="007F2A68"/>
    <w:rsid w:val="00814E58"/>
    <w:rsid w:val="0083474B"/>
    <w:rsid w:val="00841D59"/>
    <w:rsid w:val="00851368"/>
    <w:rsid w:val="00873316"/>
    <w:rsid w:val="008925A9"/>
    <w:rsid w:val="008B0311"/>
    <w:rsid w:val="008B4C24"/>
    <w:rsid w:val="008E7D76"/>
    <w:rsid w:val="008F775A"/>
    <w:rsid w:val="0092769D"/>
    <w:rsid w:val="00942C84"/>
    <w:rsid w:val="00956DF2"/>
    <w:rsid w:val="00966015"/>
    <w:rsid w:val="009A6A4E"/>
    <w:rsid w:val="009B33B6"/>
    <w:rsid w:val="009B4EDF"/>
    <w:rsid w:val="009C1845"/>
    <w:rsid w:val="00A05352"/>
    <w:rsid w:val="00A16AEA"/>
    <w:rsid w:val="00A6416F"/>
    <w:rsid w:val="00A7559B"/>
    <w:rsid w:val="00A87ED9"/>
    <w:rsid w:val="00AA60A0"/>
    <w:rsid w:val="00AB06E2"/>
    <w:rsid w:val="00AD753F"/>
    <w:rsid w:val="00AD78A6"/>
    <w:rsid w:val="00AD7B81"/>
    <w:rsid w:val="00AE6D9A"/>
    <w:rsid w:val="00B05793"/>
    <w:rsid w:val="00B45591"/>
    <w:rsid w:val="00B55655"/>
    <w:rsid w:val="00B6077E"/>
    <w:rsid w:val="00B960B6"/>
    <w:rsid w:val="00BA22C3"/>
    <w:rsid w:val="00BA6A76"/>
    <w:rsid w:val="00BA6D59"/>
    <w:rsid w:val="00BF116E"/>
    <w:rsid w:val="00C12E4A"/>
    <w:rsid w:val="00C2143B"/>
    <w:rsid w:val="00C21955"/>
    <w:rsid w:val="00C42339"/>
    <w:rsid w:val="00C4723D"/>
    <w:rsid w:val="00C6070E"/>
    <w:rsid w:val="00C62CE1"/>
    <w:rsid w:val="00C91768"/>
    <w:rsid w:val="00CA4523"/>
    <w:rsid w:val="00CB1A2C"/>
    <w:rsid w:val="00CC2A45"/>
    <w:rsid w:val="00CF76E4"/>
    <w:rsid w:val="00D0017D"/>
    <w:rsid w:val="00D03ACD"/>
    <w:rsid w:val="00D03B93"/>
    <w:rsid w:val="00D04267"/>
    <w:rsid w:val="00D05B9C"/>
    <w:rsid w:val="00D07100"/>
    <w:rsid w:val="00D221A1"/>
    <w:rsid w:val="00D40948"/>
    <w:rsid w:val="00D553AB"/>
    <w:rsid w:val="00D61A8F"/>
    <w:rsid w:val="00DA0BE3"/>
    <w:rsid w:val="00DA16D1"/>
    <w:rsid w:val="00DD5204"/>
    <w:rsid w:val="00DE0C0D"/>
    <w:rsid w:val="00E10D86"/>
    <w:rsid w:val="00E227A8"/>
    <w:rsid w:val="00E400A6"/>
    <w:rsid w:val="00E5739E"/>
    <w:rsid w:val="00E60C63"/>
    <w:rsid w:val="00E67B8C"/>
    <w:rsid w:val="00E71901"/>
    <w:rsid w:val="00E73E76"/>
    <w:rsid w:val="00E77AF3"/>
    <w:rsid w:val="00E80E07"/>
    <w:rsid w:val="00EA2931"/>
    <w:rsid w:val="00EA3B37"/>
    <w:rsid w:val="00EC0995"/>
    <w:rsid w:val="00EC3A3F"/>
    <w:rsid w:val="00EF0FD8"/>
    <w:rsid w:val="00EF47B1"/>
    <w:rsid w:val="00EF4AFE"/>
    <w:rsid w:val="00F044D7"/>
    <w:rsid w:val="00F21FF4"/>
    <w:rsid w:val="00F37727"/>
    <w:rsid w:val="00F472E5"/>
    <w:rsid w:val="00F51FEF"/>
    <w:rsid w:val="00F52AA0"/>
    <w:rsid w:val="00F54E20"/>
    <w:rsid w:val="00F57059"/>
    <w:rsid w:val="00F70813"/>
    <w:rsid w:val="00FA4DC5"/>
    <w:rsid w:val="00FD40C3"/>
    <w:rsid w:val="00FD7F1E"/>
    <w:rsid w:val="00FF3340"/>
    <w:rsid w:val="00FF3ECB"/>
    <w:rsid w:val="3C58B525"/>
    <w:rsid w:val="66E4FBF5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normaltextrun">
    <w:name w:val="normaltextrun"/>
    <w:basedOn w:val="Fontepargpadro"/>
    <w:rsid w:val="00D40948"/>
  </w:style>
  <w:style w:type="character" w:customStyle="1" w:styleId="tabchar">
    <w:name w:val="tabchar"/>
    <w:basedOn w:val="Fontepargpadro"/>
    <w:rsid w:val="00D40948"/>
  </w:style>
  <w:style w:type="character" w:customStyle="1" w:styleId="eop">
    <w:name w:val="eop"/>
    <w:basedOn w:val="Fontepargpadro"/>
    <w:rsid w:val="00D40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648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OLIVEIRA HONORATO</cp:lastModifiedBy>
  <cp:revision>2</cp:revision>
  <cp:lastPrinted>2006-08-31T06:40:00Z</cp:lastPrinted>
  <dcterms:created xsi:type="dcterms:W3CDTF">2026-05-29T15:15:00Z</dcterms:created>
  <dcterms:modified xsi:type="dcterms:W3CDTF">2026-05-29T15:15:00Z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